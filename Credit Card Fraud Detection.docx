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4AC29" w14:textId="77777777" w:rsidR="008E47F4" w:rsidRDefault="008E47F4" w:rsidP="002A7B11">
      <w:pPr>
        <w:pStyle w:val="Title"/>
        <w:rPr>
          <w:szCs w:val="48"/>
        </w:rPr>
      </w:pPr>
    </w:p>
    <w:p w14:paraId="1D5D8A19" w14:textId="77777777" w:rsidR="008E47F4" w:rsidRPr="008E47F4" w:rsidRDefault="008E47F4" w:rsidP="008E47F4">
      <w:pPr>
        <w:pStyle w:val="Title"/>
        <w:jc w:val="center"/>
        <w:rPr>
          <w:b/>
          <w:bCs/>
          <w:szCs w:val="48"/>
        </w:rPr>
      </w:pPr>
      <w:r w:rsidRPr="008E47F4">
        <w:rPr>
          <w:b/>
          <w:bCs/>
          <w:szCs w:val="48"/>
        </w:rPr>
        <w:t>Egyptian E-Learning University</w:t>
      </w:r>
    </w:p>
    <w:p w14:paraId="28879575"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747D8211" w14:textId="77777777" w:rsidR="0052175B" w:rsidRDefault="0052175B" w:rsidP="0052175B">
      <w:pPr>
        <w:pStyle w:val="Title"/>
      </w:pPr>
    </w:p>
    <w:p w14:paraId="0DF3BAD8" w14:textId="7C21042A" w:rsidR="0052175B" w:rsidRPr="0052175B" w:rsidRDefault="00E92565" w:rsidP="0052175B">
      <w:pPr>
        <w:pStyle w:val="Subtitle"/>
      </w:pPr>
      <w:r>
        <w:t>Credit Card Fraud Detection</w:t>
      </w:r>
    </w:p>
    <w:p w14:paraId="5A539CE6" w14:textId="77777777" w:rsidR="0052175B" w:rsidRPr="008E47F4" w:rsidRDefault="008E47F4" w:rsidP="008E47F4">
      <w:pPr>
        <w:jc w:val="center"/>
        <w:rPr>
          <w:b/>
          <w:bCs/>
        </w:rPr>
      </w:pPr>
      <w:r w:rsidRPr="008E47F4">
        <w:rPr>
          <w:b/>
          <w:bCs/>
        </w:rPr>
        <w:t>By</w:t>
      </w:r>
    </w:p>
    <w:tbl>
      <w:tblPr>
        <w:tblStyle w:val="TableGrid"/>
        <w:tblW w:w="0" w:type="auto"/>
        <w:jc w:val="center"/>
        <w:tblLook w:val="04A0" w:firstRow="1" w:lastRow="0" w:firstColumn="1" w:lastColumn="0" w:noHBand="0" w:noVBand="1"/>
      </w:tblPr>
      <w:tblGrid>
        <w:gridCol w:w="5953"/>
        <w:gridCol w:w="2127"/>
      </w:tblGrid>
      <w:tr w:rsidR="008E47F4" w:rsidRPr="0037687E" w14:paraId="34550C45" w14:textId="77777777" w:rsidTr="0037687E">
        <w:trPr>
          <w:jc w:val="center"/>
        </w:trPr>
        <w:tc>
          <w:tcPr>
            <w:tcW w:w="5953" w:type="dxa"/>
          </w:tcPr>
          <w:p w14:paraId="54B718BE" w14:textId="26E8CC98" w:rsidR="008E47F4" w:rsidRPr="0037687E" w:rsidRDefault="0037687E" w:rsidP="008E47F4">
            <w:pPr>
              <w:jc w:val="left"/>
              <w:rPr>
                <w:sz w:val="20"/>
                <w:szCs w:val="20"/>
              </w:rPr>
            </w:pPr>
            <w:r>
              <w:rPr>
                <w:sz w:val="20"/>
                <w:szCs w:val="20"/>
              </w:rPr>
              <w:t>Name</w:t>
            </w:r>
            <w:r w:rsidR="00E92565">
              <w:rPr>
                <w:sz w:val="20"/>
                <w:szCs w:val="20"/>
              </w:rPr>
              <w:t>: Nada Ashraf Mohamed</w:t>
            </w:r>
          </w:p>
        </w:tc>
        <w:tc>
          <w:tcPr>
            <w:tcW w:w="2127" w:type="dxa"/>
          </w:tcPr>
          <w:p w14:paraId="0F3D0E2A" w14:textId="11F591F3" w:rsidR="008E47F4" w:rsidRPr="0037687E" w:rsidRDefault="0037687E" w:rsidP="008E47F4">
            <w:pPr>
              <w:jc w:val="left"/>
              <w:rPr>
                <w:sz w:val="20"/>
                <w:szCs w:val="20"/>
              </w:rPr>
            </w:pPr>
            <w:r>
              <w:rPr>
                <w:sz w:val="20"/>
                <w:szCs w:val="20"/>
              </w:rPr>
              <w:t>ID</w:t>
            </w:r>
            <w:r w:rsidR="00E92565">
              <w:rPr>
                <w:sz w:val="20"/>
                <w:szCs w:val="20"/>
              </w:rPr>
              <w:t xml:space="preserve">: </w:t>
            </w:r>
            <w:r w:rsidR="00E92565" w:rsidRPr="00E92565">
              <w:rPr>
                <w:sz w:val="20"/>
                <w:szCs w:val="20"/>
              </w:rPr>
              <w:t>21-01333</w:t>
            </w:r>
          </w:p>
        </w:tc>
      </w:tr>
      <w:tr w:rsidR="0037687E" w:rsidRPr="0037687E" w14:paraId="464E1C5C" w14:textId="77777777" w:rsidTr="0037687E">
        <w:trPr>
          <w:jc w:val="center"/>
        </w:trPr>
        <w:tc>
          <w:tcPr>
            <w:tcW w:w="5953" w:type="dxa"/>
          </w:tcPr>
          <w:p w14:paraId="3DC47095" w14:textId="760827D7" w:rsidR="0037687E" w:rsidRPr="0037687E" w:rsidRDefault="0037687E" w:rsidP="0037687E">
            <w:pPr>
              <w:jc w:val="left"/>
              <w:rPr>
                <w:sz w:val="20"/>
                <w:szCs w:val="20"/>
              </w:rPr>
            </w:pPr>
            <w:r>
              <w:rPr>
                <w:sz w:val="20"/>
                <w:szCs w:val="20"/>
              </w:rPr>
              <w:t>Name</w:t>
            </w:r>
            <w:r w:rsidR="00E92565">
              <w:rPr>
                <w:sz w:val="20"/>
                <w:szCs w:val="20"/>
              </w:rPr>
              <w:t xml:space="preserve">: Angi Amgad Fawzy </w:t>
            </w:r>
          </w:p>
        </w:tc>
        <w:tc>
          <w:tcPr>
            <w:tcW w:w="2127" w:type="dxa"/>
          </w:tcPr>
          <w:p w14:paraId="341FE2D7" w14:textId="345037A1" w:rsidR="0037687E" w:rsidRPr="0037687E" w:rsidRDefault="0037687E" w:rsidP="0037687E">
            <w:pPr>
              <w:jc w:val="left"/>
              <w:rPr>
                <w:sz w:val="20"/>
                <w:szCs w:val="20"/>
              </w:rPr>
            </w:pPr>
            <w:r>
              <w:rPr>
                <w:sz w:val="20"/>
                <w:szCs w:val="20"/>
              </w:rPr>
              <w:t>ID</w:t>
            </w:r>
            <w:r w:rsidR="00E92565">
              <w:rPr>
                <w:sz w:val="20"/>
                <w:szCs w:val="20"/>
              </w:rPr>
              <w:t>:</w:t>
            </w:r>
            <w:r w:rsidR="00E92565" w:rsidRPr="00E92565">
              <w:rPr>
                <w:sz w:val="20"/>
                <w:szCs w:val="20"/>
              </w:rPr>
              <w:t xml:space="preserve"> 21</w:t>
            </w:r>
            <w:r w:rsidR="00E92565">
              <w:rPr>
                <w:sz w:val="20"/>
                <w:szCs w:val="20"/>
              </w:rPr>
              <w:t>-</w:t>
            </w:r>
            <w:r w:rsidR="00E92565" w:rsidRPr="00E92565">
              <w:rPr>
                <w:sz w:val="20"/>
                <w:szCs w:val="20"/>
              </w:rPr>
              <w:t>00507</w:t>
            </w:r>
          </w:p>
        </w:tc>
      </w:tr>
      <w:tr w:rsidR="0037687E" w:rsidRPr="0037687E" w14:paraId="2A7DFD27" w14:textId="77777777" w:rsidTr="0037687E">
        <w:trPr>
          <w:jc w:val="center"/>
        </w:trPr>
        <w:tc>
          <w:tcPr>
            <w:tcW w:w="5953" w:type="dxa"/>
          </w:tcPr>
          <w:p w14:paraId="3DA2CF7C" w14:textId="3BF6439C" w:rsidR="0037687E" w:rsidRPr="0037687E" w:rsidRDefault="0037687E" w:rsidP="0037687E">
            <w:pPr>
              <w:jc w:val="left"/>
              <w:rPr>
                <w:sz w:val="20"/>
                <w:szCs w:val="20"/>
              </w:rPr>
            </w:pPr>
            <w:r>
              <w:rPr>
                <w:sz w:val="20"/>
                <w:szCs w:val="20"/>
              </w:rPr>
              <w:t>Name</w:t>
            </w:r>
            <w:r w:rsidR="00E92565">
              <w:rPr>
                <w:sz w:val="20"/>
                <w:szCs w:val="20"/>
              </w:rPr>
              <w:t>: Naiera Farag Elamir</w:t>
            </w:r>
          </w:p>
        </w:tc>
        <w:tc>
          <w:tcPr>
            <w:tcW w:w="2127" w:type="dxa"/>
          </w:tcPr>
          <w:p w14:paraId="29FEAEA0" w14:textId="26954071"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21-01349</w:t>
            </w:r>
          </w:p>
        </w:tc>
      </w:tr>
      <w:tr w:rsidR="0037687E" w:rsidRPr="0037687E" w14:paraId="3907D2C1" w14:textId="77777777" w:rsidTr="0037687E">
        <w:trPr>
          <w:jc w:val="center"/>
        </w:trPr>
        <w:tc>
          <w:tcPr>
            <w:tcW w:w="5953" w:type="dxa"/>
          </w:tcPr>
          <w:p w14:paraId="3E659084" w14:textId="3C93CF02" w:rsidR="0037687E" w:rsidRPr="0037687E" w:rsidRDefault="0037687E" w:rsidP="0037687E">
            <w:pPr>
              <w:jc w:val="left"/>
              <w:rPr>
                <w:sz w:val="20"/>
                <w:szCs w:val="20"/>
              </w:rPr>
            </w:pPr>
            <w:r>
              <w:rPr>
                <w:sz w:val="20"/>
                <w:szCs w:val="20"/>
              </w:rPr>
              <w:t>Name</w:t>
            </w:r>
            <w:r w:rsidR="00E92565">
              <w:rPr>
                <w:sz w:val="20"/>
                <w:szCs w:val="20"/>
              </w:rPr>
              <w:t>: Mennatollah Mohamed Awad</w:t>
            </w:r>
          </w:p>
        </w:tc>
        <w:tc>
          <w:tcPr>
            <w:tcW w:w="2127" w:type="dxa"/>
          </w:tcPr>
          <w:p w14:paraId="5965FF81" w14:textId="5D80489A"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21-01080</w:t>
            </w:r>
          </w:p>
        </w:tc>
      </w:tr>
      <w:tr w:rsidR="0037687E" w:rsidRPr="0037687E" w14:paraId="04B15709" w14:textId="77777777" w:rsidTr="0037687E">
        <w:trPr>
          <w:jc w:val="center"/>
        </w:trPr>
        <w:tc>
          <w:tcPr>
            <w:tcW w:w="5953" w:type="dxa"/>
          </w:tcPr>
          <w:p w14:paraId="7C2CF640" w14:textId="63F7145D" w:rsidR="0037687E" w:rsidRPr="0037687E" w:rsidRDefault="0037687E" w:rsidP="0037687E">
            <w:pPr>
              <w:jc w:val="left"/>
              <w:rPr>
                <w:sz w:val="20"/>
                <w:szCs w:val="20"/>
              </w:rPr>
            </w:pPr>
            <w:r>
              <w:rPr>
                <w:sz w:val="20"/>
                <w:szCs w:val="20"/>
              </w:rPr>
              <w:t>Name</w:t>
            </w:r>
            <w:r w:rsidR="00E92565">
              <w:rPr>
                <w:sz w:val="20"/>
                <w:szCs w:val="20"/>
              </w:rPr>
              <w:t>: Mari</w:t>
            </w:r>
            <w:r w:rsidR="009A0911">
              <w:rPr>
                <w:sz w:val="20"/>
                <w:szCs w:val="20"/>
              </w:rPr>
              <w:t>a</w:t>
            </w:r>
            <w:r w:rsidR="00E92565">
              <w:rPr>
                <w:sz w:val="20"/>
                <w:szCs w:val="20"/>
              </w:rPr>
              <w:t>m Walid Ahmed</w:t>
            </w:r>
          </w:p>
        </w:tc>
        <w:tc>
          <w:tcPr>
            <w:tcW w:w="2127" w:type="dxa"/>
          </w:tcPr>
          <w:p w14:paraId="63EFE1AB" w14:textId="00ECE717"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21-00997</w:t>
            </w:r>
          </w:p>
        </w:tc>
      </w:tr>
      <w:tr w:rsidR="0037687E" w:rsidRPr="0037687E" w14:paraId="38EB9531" w14:textId="77777777" w:rsidTr="0037687E">
        <w:trPr>
          <w:jc w:val="center"/>
        </w:trPr>
        <w:tc>
          <w:tcPr>
            <w:tcW w:w="5953" w:type="dxa"/>
          </w:tcPr>
          <w:p w14:paraId="226495B1" w14:textId="5D04DC49" w:rsidR="0037687E" w:rsidRPr="0037687E" w:rsidRDefault="0037687E" w:rsidP="0037687E">
            <w:pPr>
              <w:jc w:val="left"/>
              <w:rPr>
                <w:sz w:val="20"/>
                <w:szCs w:val="20"/>
              </w:rPr>
            </w:pPr>
            <w:r>
              <w:rPr>
                <w:sz w:val="20"/>
                <w:szCs w:val="20"/>
              </w:rPr>
              <w:t>Name</w:t>
            </w:r>
            <w:r w:rsidR="00E92565">
              <w:rPr>
                <w:sz w:val="20"/>
                <w:szCs w:val="20"/>
              </w:rPr>
              <w:t>: Ahmed Abdelsatar Ahmed</w:t>
            </w:r>
          </w:p>
        </w:tc>
        <w:tc>
          <w:tcPr>
            <w:tcW w:w="2127" w:type="dxa"/>
          </w:tcPr>
          <w:p w14:paraId="07CF5B3B" w14:textId="08C3440F"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21-00377</w:t>
            </w:r>
          </w:p>
        </w:tc>
      </w:tr>
      <w:tr w:rsidR="0037687E" w:rsidRPr="0037687E" w14:paraId="7A488860" w14:textId="77777777" w:rsidTr="0037687E">
        <w:trPr>
          <w:jc w:val="center"/>
        </w:trPr>
        <w:tc>
          <w:tcPr>
            <w:tcW w:w="5953" w:type="dxa"/>
          </w:tcPr>
          <w:p w14:paraId="40C73977" w14:textId="3A220F11" w:rsidR="0037687E" w:rsidRPr="0037687E" w:rsidRDefault="0037687E" w:rsidP="0037687E">
            <w:pPr>
              <w:jc w:val="left"/>
              <w:rPr>
                <w:sz w:val="20"/>
                <w:szCs w:val="20"/>
              </w:rPr>
            </w:pPr>
            <w:r>
              <w:rPr>
                <w:sz w:val="20"/>
                <w:szCs w:val="20"/>
              </w:rPr>
              <w:t>Name</w:t>
            </w:r>
            <w:r w:rsidR="00E92565">
              <w:rPr>
                <w:sz w:val="20"/>
                <w:szCs w:val="20"/>
              </w:rPr>
              <w:t>: Kerolos Wael</w:t>
            </w:r>
          </w:p>
        </w:tc>
        <w:tc>
          <w:tcPr>
            <w:tcW w:w="2127" w:type="dxa"/>
          </w:tcPr>
          <w:p w14:paraId="35F45AB4" w14:textId="07535007"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20-01849</w:t>
            </w:r>
          </w:p>
        </w:tc>
      </w:tr>
    </w:tbl>
    <w:p w14:paraId="125918E9" w14:textId="77777777" w:rsidR="008E47F4" w:rsidRDefault="008E47F4" w:rsidP="005470D8"/>
    <w:p w14:paraId="7F1D5A50" w14:textId="77777777" w:rsidR="0037687E" w:rsidRPr="0037687E" w:rsidRDefault="0037687E" w:rsidP="000B1FF2">
      <w:pPr>
        <w:pStyle w:val="Subtitle"/>
      </w:pPr>
      <w:r w:rsidRPr="0037687E">
        <w:t>Supervised by</w:t>
      </w:r>
    </w:p>
    <w:p w14:paraId="241EADB1" w14:textId="4C86D8E3" w:rsidR="0037687E" w:rsidRDefault="0037687E" w:rsidP="0037687E">
      <w:pPr>
        <w:jc w:val="center"/>
        <w:rPr>
          <w:sz w:val="36"/>
          <w:szCs w:val="36"/>
        </w:rPr>
      </w:pPr>
      <w:r w:rsidRPr="0037687E">
        <w:rPr>
          <w:sz w:val="36"/>
          <w:szCs w:val="36"/>
        </w:rPr>
        <w:t>Dr.</w:t>
      </w:r>
      <w:r w:rsidR="00E92565">
        <w:rPr>
          <w:sz w:val="36"/>
          <w:szCs w:val="36"/>
        </w:rPr>
        <w:t xml:space="preserve"> Shaimaa Ashmawy</w:t>
      </w:r>
    </w:p>
    <w:p w14:paraId="47FA383E" w14:textId="77777777" w:rsidR="0037687E" w:rsidRPr="0037687E" w:rsidRDefault="0037687E" w:rsidP="000B1FF2">
      <w:pPr>
        <w:pStyle w:val="Subtitle"/>
      </w:pPr>
      <w:r w:rsidRPr="0037687E">
        <w:t>Assistant</w:t>
      </w:r>
    </w:p>
    <w:p w14:paraId="654C6D4D" w14:textId="32A6CC0C" w:rsidR="0037687E" w:rsidRDefault="0037687E" w:rsidP="0037687E">
      <w:pPr>
        <w:jc w:val="center"/>
        <w:rPr>
          <w:sz w:val="36"/>
          <w:szCs w:val="36"/>
        </w:rPr>
      </w:pPr>
      <w:r w:rsidRPr="0037687E">
        <w:rPr>
          <w:sz w:val="36"/>
          <w:szCs w:val="36"/>
        </w:rPr>
        <w:t>Eng.</w:t>
      </w:r>
      <w:r w:rsidR="00E92565">
        <w:rPr>
          <w:sz w:val="36"/>
          <w:szCs w:val="36"/>
        </w:rPr>
        <w:t xml:space="preserve"> Ahmed Eissa</w:t>
      </w:r>
    </w:p>
    <w:p w14:paraId="400A0774" w14:textId="77777777" w:rsidR="000B1FF2" w:rsidRDefault="000B1FF2" w:rsidP="0037687E">
      <w:pPr>
        <w:jc w:val="center"/>
        <w:rPr>
          <w:sz w:val="36"/>
          <w:szCs w:val="36"/>
        </w:rPr>
      </w:pPr>
    </w:p>
    <w:p w14:paraId="3B21C19B" w14:textId="6A5480BF" w:rsidR="00E92565" w:rsidRPr="0037687E" w:rsidRDefault="000B1FF2" w:rsidP="00E61E60">
      <w:pPr>
        <w:jc w:val="center"/>
        <w:rPr>
          <w:sz w:val="36"/>
          <w:szCs w:val="36"/>
        </w:rPr>
      </w:pPr>
      <w:r>
        <w:rPr>
          <w:sz w:val="36"/>
          <w:szCs w:val="36"/>
        </w:rPr>
        <w:t>[</w:t>
      </w:r>
      <w:r w:rsidR="00E92565">
        <w:rPr>
          <w:sz w:val="36"/>
          <w:szCs w:val="36"/>
        </w:rPr>
        <w:t>Hurghada</w:t>
      </w:r>
      <w:r>
        <w:rPr>
          <w:sz w:val="36"/>
          <w:szCs w:val="36"/>
        </w:rPr>
        <w:t>]-</w:t>
      </w:r>
      <w:r w:rsidR="008E47F4" w:rsidRPr="0037687E">
        <w:rPr>
          <w:sz w:val="36"/>
          <w:szCs w:val="36"/>
        </w:rPr>
        <w:t>2025</w:t>
      </w:r>
    </w:p>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21D68381" w14:textId="77777777" w:rsidR="002A7B11" w:rsidRDefault="002A7B11" w:rsidP="002A7B11">
          <w:pPr>
            <w:pStyle w:val="TOCHeading"/>
            <w:rPr>
              <w:rFonts w:eastAsiaTheme="minorHAnsi" w:cstheme="minorBidi"/>
              <w:color w:val="auto"/>
              <w:kern w:val="2"/>
              <w:sz w:val="24"/>
              <w:szCs w:val="24"/>
              <w14:ligatures w14:val="standardContextual"/>
            </w:rPr>
          </w:pPr>
        </w:p>
        <w:p w14:paraId="3D7FB405" w14:textId="77777777" w:rsidR="002A7B11" w:rsidRPr="00E61E60" w:rsidRDefault="002A7B11" w:rsidP="002A7B11">
          <w:pPr>
            <w:pStyle w:val="TOCHeading"/>
            <w:rPr>
              <w:sz w:val="24"/>
              <w:szCs w:val="24"/>
            </w:rPr>
          </w:pPr>
          <w:r w:rsidRPr="00E61E60">
            <w:rPr>
              <w:sz w:val="24"/>
              <w:szCs w:val="24"/>
            </w:rPr>
            <w:t>Contents</w:t>
          </w:r>
        </w:p>
        <w:p w14:paraId="507F0D01" w14:textId="2C540642" w:rsidR="002A7B11" w:rsidRPr="00E61E60" w:rsidRDefault="002A7B11" w:rsidP="00C50355">
          <w:pPr>
            <w:pStyle w:val="TOC1"/>
            <w:rPr>
              <w:rFonts w:asciiTheme="minorHAnsi" w:eastAsiaTheme="minorEastAsia" w:hAnsiTheme="minorHAnsi"/>
              <w:noProof/>
            </w:rPr>
          </w:pPr>
          <w:r w:rsidRPr="00E61E60">
            <w:fldChar w:fldCharType="begin"/>
          </w:r>
          <w:r w:rsidRPr="00E61E60">
            <w:instrText xml:space="preserve"> TOC \o "1-3" \h \z \u </w:instrText>
          </w:r>
          <w:r w:rsidRPr="00E61E60">
            <w:fldChar w:fldCharType="separate"/>
          </w:r>
          <w:hyperlink w:anchor="_Toc197463970" w:history="1">
            <w:r w:rsidRPr="00E61E60">
              <w:rPr>
                <w:rStyle w:val="Hyperlink"/>
                <w:noProof/>
              </w:rPr>
              <w:t>Abstract</w:t>
            </w:r>
            <w:r w:rsidRPr="00E61E60">
              <w:rPr>
                <w:noProof/>
                <w:webHidden/>
              </w:rPr>
              <w:tab/>
            </w:r>
          </w:hyperlink>
        </w:p>
        <w:p w14:paraId="40D483CA" w14:textId="2E5099D1" w:rsidR="00D23CC6" w:rsidRPr="00E61E60" w:rsidRDefault="00D23CC6" w:rsidP="00C50355">
          <w:pPr>
            <w:pStyle w:val="TOC1"/>
            <w:rPr>
              <w:noProof/>
            </w:rPr>
          </w:pPr>
          <w:r w:rsidRPr="00E61E60">
            <w:rPr>
              <w:noProof/>
            </w:rPr>
            <w:t xml:space="preserve">Chapter 1: </w:t>
          </w:r>
          <w:hyperlink w:anchor="_Toc197463972" w:history="1">
            <w:r w:rsidRPr="00E61E60">
              <w:rPr>
                <w:rStyle w:val="Hyperlink"/>
                <w:noProof/>
              </w:rPr>
              <w:t>Introduction</w:t>
            </w:r>
            <w:r w:rsidRPr="00E61E60">
              <w:rPr>
                <w:noProof/>
                <w:webHidden/>
              </w:rPr>
              <w:tab/>
            </w:r>
          </w:hyperlink>
        </w:p>
        <w:p w14:paraId="3C537A89" w14:textId="62BB3E02" w:rsidR="00D23CC6" w:rsidRPr="00E61E60" w:rsidRDefault="00D23CC6" w:rsidP="00C50355">
          <w:pPr>
            <w:pStyle w:val="TOC1"/>
            <w:rPr>
              <w:noProof/>
            </w:rPr>
          </w:pPr>
          <w:r w:rsidRPr="00E61E60">
            <w:rPr>
              <w:noProof/>
            </w:rPr>
            <w:t xml:space="preserve">1.1 Introduction </w:t>
          </w:r>
          <w:hyperlink w:anchor="_Toc197463972" w:history="1">
            <w:r w:rsidRPr="00E61E60">
              <w:rPr>
                <w:noProof/>
                <w:webHidden/>
              </w:rPr>
              <w:tab/>
            </w:r>
          </w:hyperlink>
        </w:p>
        <w:p w14:paraId="7D689B06" w14:textId="0089422A" w:rsidR="00E61E60" w:rsidRPr="00E61E60" w:rsidRDefault="00E61E60" w:rsidP="00C50355">
          <w:pPr>
            <w:pStyle w:val="TOC1"/>
            <w:rPr>
              <w:noProof/>
            </w:rPr>
          </w:pPr>
          <w:r w:rsidRPr="00E61E60">
            <w:rPr>
              <w:noProof/>
            </w:rPr>
            <w:t xml:space="preserve">1.2 Background and Motivation  </w:t>
          </w:r>
          <w:hyperlink w:anchor="_Toc197463972" w:history="1">
            <w:r w:rsidRPr="00E61E60">
              <w:rPr>
                <w:noProof/>
                <w:webHidden/>
              </w:rPr>
              <w:tab/>
            </w:r>
          </w:hyperlink>
        </w:p>
        <w:p w14:paraId="07DBAFA7" w14:textId="12FC618F" w:rsidR="00E61E60" w:rsidRPr="00E61E60" w:rsidRDefault="00E61E60" w:rsidP="00C50355">
          <w:pPr>
            <w:pStyle w:val="TOC1"/>
            <w:rPr>
              <w:noProof/>
            </w:rPr>
          </w:pPr>
          <w:r w:rsidRPr="00E61E60">
            <w:t>1.3 Importance of the Problem</w:t>
          </w:r>
          <w:r w:rsidRPr="00E61E60">
            <w:rPr>
              <w:noProof/>
            </w:rPr>
            <w:t xml:space="preserve"> </w:t>
          </w:r>
          <w:hyperlink w:anchor="_Toc197463972" w:history="1">
            <w:r w:rsidRPr="00E61E60">
              <w:rPr>
                <w:noProof/>
                <w:webHidden/>
              </w:rPr>
              <w:tab/>
            </w:r>
          </w:hyperlink>
        </w:p>
        <w:p w14:paraId="3087F037" w14:textId="2F215CAD" w:rsidR="00E61E60" w:rsidRPr="00E61E60" w:rsidRDefault="00E61E60" w:rsidP="00C50355">
          <w:pPr>
            <w:pStyle w:val="TOC1"/>
            <w:rPr>
              <w:rtl/>
            </w:rPr>
          </w:pPr>
          <w:r w:rsidRPr="00E61E60">
            <w:t>1.4 Problem Statemen</w:t>
          </w:r>
          <w:hyperlink w:anchor="_Toc197463972" w:history="1">
            <w:r w:rsidRPr="00E61E60">
              <w:rPr>
                <w:noProof/>
                <w:webHidden/>
              </w:rPr>
              <w:tab/>
            </w:r>
          </w:hyperlink>
        </w:p>
        <w:p w14:paraId="4290EA65" w14:textId="71272781" w:rsidR="00E61E60" w:rsidRPr="00E61E60" w:rsidRDefault="00E61E60" w:rsidP="00C50355">
          <w:pPr>
            <w:pStyle w:val="TOC1"/>
            <w:rPr>
              <w:noProof/>
            </w:rPr>
          </w:pPr>
          <w:r w:rsidRPr="00E61E60">
            <w:t>1.5 Objectives</w:t>
          </w:r>
          <w:hyperlink w:anchor="_Toc197463972" w:history="1">
            <w:r w:rsidRPr="00E61E60">
              <w:rPr>
                <w:noProof/>
                <w:webHidden/>
              </w:rPr>
              <w:tab/>
            </w:r>
          </w:hyperlink>
        </w:p>
        <w:p w14:paraId="6A174A84" w14:textId="062382C4" w:rsidR="00E61E60" w:rsidRPr="00E61E60" w:rsidRDefault="00E61E60" w:rsidP="00C50355">
          <w:pPr>
            <w:pStyle w:val="TOC1"/>
            <w:rPr>
              <w:noProof/>
            </w:rPr>
          </w:pPr>
          <w:r w:rsidRPr="00E61E60">
            <w:t>1.6 Overview of the Proposed Solution</w:t>
          </w:r>
          <w:hyperlink w:anchor="_Toc197463972" w:history="1">
            <w:r w:rsidRPr="00E61E60">
              <w:rPr>
                <w:noProof/>
                <w:webHidden/>
              </w:rPr>
              <w:tab/>
            </w:r>
          </w:hyperlink>
        </w:p>
        <w:p w14:paraId="12699792" w14:textId="2E80E898" w:rsidR="002A7B11" w:rsidRPr="00E61E60" w:rsidRDefault="00D23CC6" w:rsidP="00C50355">
          <w:pPr>
            <w:pStyle w:val="TOC1"/>
            <w:rPr>
              <w:rFonts w:asciiTheme="minorHAnsi" w:eastAsiaTheme="minorEastAsia" w:hAnsiTheme="minorHAnsi"/>
              <w:noProof/>
            </w:rPr>
          </w:pPr>
          <w:r w:rsidRPr="00E61E60">
            <w:rPr>
              <w:noProof/>
            </w:rPr>
            <w:t xml:space="preserve">Chapter 2: </w:t>
          </w:r>
          <w:hyperlink w:anchor="_Toc197463973" w:history="1">
            <w:r w:rsidR="002A7B11" w:rsidRPr="00E61E60">
              <w:rPr>
                <w:rStyle w:val="Hyperlink"/>
                <w:noProof/>
              </w:rPr>
              <w:t>Literature Review / Related Work</w:t>
            </w:r>
            <w:r w:rsidR="002A7B11" w:rsidRPr="00E61E60">
              <w:rPr>
                <w:noProof/>
                <w:webHidden/>
              </w:rPr>
              <w:tab/>
            </w:r>
          </w:hyperlink>
        </w:p>
        <w:p w14:paraId="77E87EB9" w14:textId="2267E829" w:rsidR="002A7B11" w:rsidRPr="00E61E60" w:rsidRDefault="00D23CC6" w:rsidP="00C50355">
          <w:pPr>
            <w:pStyle w:val="TOC1"/>
            <w:rPr>
              <w:rFonts w:asciiTheme="minorHAnsi" w:eastAsiaTheme="minorEastAsia" w:hAnsiTheme="minorHAnsi"/>
              <w:noProof/>
            </w:rPr>
          </w:pPr>
          <w:r w:rsidRPr="00E61E60">
            <w:rPr>
              <w:noProof/>
            </w:rPr>
            <w:t>Chapter 3:</w:t>
          </w:r>
          <w:hyperlink w:anchor="_Toc197463974" w:history="1">
            <w:r w:rsidR="002A7B11" w:rsidRPr="00E61E60">
              <w:rPr>
                <w:rStyle w:val="Hyperlink"/>
                <w:noProof/>
              </w:rPr>
              <w:t>Proposed system</w:t>
            </w:r>
            <w:r w:rsidR="002A7B11" w:rsidRPr="00E61E60">
              <w:rPr>
                <w:noProof/>
                <w:webHidden/>
              </w:rPr>
              <w:tab/>
            </w:r>
          </w:hyperlink>
        </w:p>
        <w:p w14:paraId="0517CD44" w14:textId="1B5C5945" w:rsidR="00E61E60" w:rsidRPr="00E61E60" w:rsidRDefault="00E61E60" w:rsidP="00C50355">
          <w:pPr>
            <w:pStyle w:val="TOC1"/>
            <w:rPr>
              <w:noProof/>
            </w:rPr>
          </w:pPr>
          <w:r w:rsidRPr="00E61E60">
            <w:t>3.1 Approach Used</w:t>
          </w:r>
          <w:hyperlink w:anchor="_Toc197463972" w:history="1">
            <w:r w:rsidRPr="00E61E60">
              <w:rPr>
                <w:noProof/>
                <w:webHidden/>
              </w:rPr>
              <w:tab/>
            </w:r>
          </w:hyperlink>
        </w:p>
        <w:p w14:paraId="2F89EF13" w14:textId="40D96B28" w:rsidR="00E61E60" w:rsidRPr="00E61E60" w:rsidRDefault="00E61E60" w:rsidP="00C50355">
          <w:pPr>
            <w:pStyle w:val="TOC1"/>
            <w:rPr>
              <w:noProof/>
              <w:sz w:val="20"/>
              <w:szCs w:val="20"/>
            </w:rPr>
          </w:pPr>
          <w:r w:rsidRPr="00E61E60">
            <w:t>3.2 System Architecture</w:t>
          </w:r>
          <w:hyperlink w:anchor="_Toc197463972" w:history="1">
            <w:r w:rsidRPr="00E61E60">
              <w:rPr>
                <w:noProof/>
                <w:webHidden/>
              </w:rPr>
              <w:tab/>
            </w:r>
          </w:hyperlink>
        </w:p>
        <w:p w14:paraId="7D3B99FB" w14:textId="6FF0B51F" w:rsidR="00E61E60" w:rsidRPr="00E61E60" w:rsidRDefault="00E61E60" w:rsidP="00C50355">
          <w:pPr>
            <w:pStyle w:val="TOC1"/>
            <w:rPr>
              <w:noProof/>
              <w:sz w:val="20"/>
              <w:szCs w:val="20"/>
            </w:rPr>
          </w:pPr>
          <w:r w:rsidRPr="00E61E60">
            <w:t>3.3Algorithms/frameworks used</w:t>
          </w:r>
          <w:hyperlink w:anchor="_Toc197463972" w:history="1">
            <w:r w:rsidRPr="00E61E60">
              <w:rPr>
                <w:noProof/>
                <w:webHidden/>
              </w:rPr>
              <w:tab/>
            </w:r>
          </w:hyperlink>
        </w:p>
        <w:p w14:paraId="4FC59791" w14:textId="00614D11" w:rsidR="00E61E60" w:rsidRPr="00E61E60" w:rsidRDefault="00E61E60" w:rsidP="00C50355">
          <w:pPr>
            <w:pStyle w:val="TOC1"/>
            <w:rPr>
              <w:noProof/>
              <w:sz w:val="20"/>
              <w:szCs w:val="20"/>
            </w:rPr>
          </w:pPr>
          <w:r w:rsidRPr="00E61E60">
            <w:t>3.4 Frameworks used</w:t>
          </w:r>
          <w:hyperlink w:anchor="_Toc197463972" w:history="1">
            <w:r w:rsidRPr="00E61E60">
              <w:rPr>
                <w:noProof/>
                <w:webHidden/>
              </w:rPr>
              <w:tab/>
            </w:r>
          </w:hyperlink>
        </w:p>
        <w:p w14:paraId="2D527260" w14:textId="6C714088" w:rsidR="002A7B11" w:rsidRPr="00E61E60" w:rsidRDefault="00D23CC6" w:rsidP="00C50355">
          <w:pPr>
            <w:pStyle w:val="TOC1"/>
            <w:rPr>
              <w:rFonts w:asciiTheme="minorHAnsi" w:eastAsiaTheme="minorEastAsia" w:hAnsiTheme="minorHAnsi"/>
              <w:noProof/>
            </w:rPr>
          </w:pPr>
          <w:r w:rsidRPr="00E61E60">
            <w:rPr>
              <w:noProof/>
            </w:rPr>
            <w:t xml:space="preserve">Chapter 4: </w:t>
          </w:r>
          <w:hyperlink w:anchor="_Toc197463975" w:history="1">
            <w:r w:rsidR="002A7B11" w:rsidRPr="00E61E60">
              <w:rPr>
                <w:rStyle w:val="Hyperlink"/>
                <w:noProof/>
              </w:rPr>
              <w:t>Implementation</w:t>
            </w:r>
            <w:r w:rsidR="002A7B11" w:rsidRPr="00E61E60">
              <w:rPr>
                <w:noProof/>
                <w:webHidden/>
              </w:rPr>
              <w:tab/>
            </w:r>
          </w:hyperlink>
        </w:p>
        <w:p w14:paraId="7771D507" w14:textId="2FD640BF" w:rsidR="00831F25" w:rsidRPr="00831F25" w:rsidRDefault="00831F25" w:rsidP="00C50355">
          <w:pPr>
            <w:pStyle w:val="TOC1"/>
            <w:rPr>
              <w:noProof/>
              <w:sz w:val="18"/>
              <w:szCs w:val="18"/>
            </w:rPr>
          </w:pPr>
          <w:r w:rsidRPr="00831F25">
            <w:t>4.1 Technologies, tools, and programming languages used</w:t>
          </w:r>
          <w:r w:rsidRPr="00831F25">
            <w:rPr>
              <w:webHidden/>
            </w:rPr>
            <w:tab/>
          </w:r>
        </w:p>
        <w:p w14:paraId="5F9E7BE0" w14:textId="497EA260" w:rsidR="00831F25" w:rsidRPr="00C50355" w:rsidRDefault="00C50355" w:rsidP="00C50355">
          <w:pPr>
            <w:pStyle w:val="TOC1"/>
            <w:rPr>
              <w:noProof/>
            </w:rPr>
          </w:pPr>
          <w:r w:rsidRPr="00C50355">
            <w:t>4.2 Key components/modules of the system</w:t>
          </w:r>
          <w:r w:rsidRPr="00831F25">
            <w:rPr>
              <w:webHidden/>
            </w:rPr>
            <w:tab/>
          </w:r>
        </w:p>
        <w:p w14:paraId="7DDE665C" w14:textId="0D9D8BEF" w:rsidR="00C50355" w:rsidRPr="00C50355" w:rsidRDefault="00C50355" w:rsidP="00C50355">
          <w:pPr>
            <w:pStyle w:val="TOC1"/>
            <w:rPr>
              <w:noProof/>
              <w:sz w:val="18"/>
              <w:szCs w:val="18"/>
            </w:rPr>
          </w:pPr>
          <w:r w:rsidRPr="00C50355">
            <w:t>4.2.1 Dataset Description</w:t>
          </w:r>
          <w:r w:rsidRPr="00831F25">
            <w:rPr>
              <w:webHidden/>
            </w:rPr>
            <w:tab/>
          </w:r>
        </w:p>
        <w:p w14:paraId="0F681152" w14:textId="700E06E5" w:rsidR="00C50355" w:rsidRPr="00C50355" w:rsidRDefault="00C50355" w:rsidP="00C50355">
          <w:pPr>
            <w:pStyle w:val="TOC1"/>
            <w:rPr>
              <w:noProof/>
              <w:sz w:val="18"/>
              <w:szCs w:val="18"/>
            </w:rPr>
          </w:pPr>
          <w:r w:rsidRPr="00C50355">
            <w:t>4.2.2 Data Preprocessing Steps</w:t>
          </w:r>
          <w:r w:rsidRPr="00831F25">
            <w:rPr>
              <w:webHidden/>
            </w:rPr>
            <w:tab/>
          </w:r>
        </w:p>
        <w:p w14:paraId="0B8AC844" w14:textId="652B6C6F" w:rsidR="00C50355" w:rsidRPr="00C50355" w:rsidRDefault="00C50355" w:rsidP="00C50355">
          <w:pPr>
            <w:pStyle w:val="TOC1"/>
            <w:rPr>
              <w:noProof/>
              <w:sz w:val="18"/>
              <w:szCs w:val="18"/>
            </w:rPr>
          </w:pPr>
          <w:r w:rsidRPr="00C50355">
            <w:t>4.3 Challenges faced and how they were resolve</w:t>
          </w:r>
          <w:r>
            <w:t>d</w:t>
          </w:r>
          <w:r w:rsidRPr="00831F25">
            <w:rPr>
              <w:webHidden/>
            </w:rPr>
            <w:tab/>
          </w:r>
        </w:p>
        <w:p w14:paraId="4EFA8765" w14:textId="4CA3C592" w:rsidR="002A7B11" w:rsidRPr="00E61E60" w:rsidRDefault="00D23CC6" w:rsidP="00C50355">
          <w:pPr>
            <w:pStyle w:val="TOC1"/>
            <w:rPr>
              <w:rFonts w:asciiTheme="minorHAnsi" w:eastAsiaTheme="minorEastAsia" w:hAnsiTheme="minorHAnsi"/>
              <w:noProof/>
            </w:rPr>
          </w:pPr>
          <w:r w:rsidRPr="00E61E60">
            <w:rPr>
              <w:noProof/>
            </w:rPr>
            <w:t xml:space="preserve">Chapter 5: </w:t>
          </w:r>
          <w:hyperlink w:anchor="_Toc197463976" w:history="1">
            <w:r w:rsidR="002A7B11" w:rsidRPr="00E61E60">
              <w:rPr>
                <w:rStyle w:val="Hyperlink"/>
                <w:noProof/>
              </w:rPr>
              <w:t>Testing &amp; Evaluation</w:t>
            </w:r>
            <w:r w:rsidR="002A7B11" w:rsidRPr="00E61E60">
              <w:rPr>
                <w:noProof/>
                <w:webHidden/>
              </w:rPr>
              <w:tab/>
            </w:r>
          </w:hyperlink>
        </w:p>
        <w:p w14:paraId="19498EE6" w14:textId="4DEBD83B" w:rsidR="00C50355" w:rsidRDefault="00C50355" w:rsidP="00C50355">
          <w:pPr>
            <w:pStyle w:val="TOC1"/>
            <w:rPr>
              <w:noProof/>
            </w:rPr>
          </w:pPr>
          <w:r w:rsidRPr="00C50355">
            <w:t>5.1 Testing strategies (unit testing, integration testing, user testing</w:t>
          </w:r>
          <w:r w:rsidR="00982064">
            <w:t>)</w:t>
          </w:r>
          <w:hyperlink w:anchor="_Toc197463972" w:history="1">
            <w:r w:rsidRPr="00E61E60">
              <w:rPr>
                <w:noProof/>
                <w:webHidden/>
              </w:rPr>
              <w:tab/>
            </w:r>
          </w:hyperlink>
          <w:r w:rsidRPr="00C50355">
            <w:rPr>
              <w:noProof/>
              <w:webHidden/>
            </w:rPr>
            <w:tab/>
          </w:r>
        </w:p>
        <w:p w14:paraId="0EE41E9F" w14:textId="6BD33D93" w:rsidR="00C50355" w:rsidRDefault="00C50355" w:rsidP="00C50355">
          <w:pPr>
            <w:pStyle w:val="TOC1"/>
            <w:rPr>
              <w:noProof/>
            </w:rPr>
          </w:pPr>
          <w:r w:rsidRPr="00C50355">
            <w:lastRenderedPageBreak/>
            <w:t>5.2 Performance metrics (accuracy, speed, scalability, etc.)</w:t>
          </w:r>
          <w:r w:rsidRPr="00C50355">
            <w:rPr>
              <w:webHidden/>
            </w:rPr>
            <w:t xml:space="preserve"> </w:t>
          </w:r>
          <w:r w:rsidRPr="00C50355">
            <w:rPr>
              <w:noProof/>
              <w:webHidden/>
            </w:rPr>
            <w:tab/>
          </w:r>
        </w:p>
        <w:p w14:paraId="72A05CFC" w14:textId="21EE310E" w:rsidR="00C50355" w:rsidRDefault="00C50355" w:rsidP="00C50355">
          <w:pPr>
            <w:pStyle w:val="TOC1"/>
            <w:rPr>
              <w:noProof/>
            </w:rPr>
          </w:pPr>
          <w:r w:rsidRPr="00C50355">
            <w:t>5.3 Comparison with existing solutions (if applicable)</w:t>
          </w:r>
          <w:r w:rsidRPr="00C50355">
            <w:rPr>
              <w:noProof/>
              <w:webHidden/>
            </w:rPr>
            <w:t xml:space="preserve"> </w:t>
          </w:r>
          <w:r w:rsidRPr="00C50355">
            <w:rPr>
              <w:noProof/>
              <w:webHidden/>
            </w:rPr>
            <w:tab/>
          </w:r>
        </w:p>
        <w:p w14:paraId="7C290235" w14:textId="595D7D64" w:rsidR="002A7B11" w:rsidRPr="00E61E60" w:rsidRDefault="00D23CC6" w:rsidP="00C50355">
          <w:pPr>
            <w:pStyle w:val="TOC1"/>
            <w:rPr>
              <w:rFonts w:asciiTheme="minorHAnsi" w:eastAsiaTheme="minorEastAsia" w:hAnsiTheme="minorHAnsi"/>
              <w:noProof/>
            </w:rPr>
          </w:pPr>
          <w:r w:rsidRPr="00E61E60">
            <w:rPr>
              <w:noProof/>
            </w:rPr>
            <w:t xml:space="preserve">Chapter 6: </w:t>
          </w:r>
          <w:hyperlink w:anchor="_Toc197463977" w:history="1">
            <w:r w:rsidR="002A7B11" w:rsidRPr="00E61E60">
              <w:rPr>
                <w:rStyle w:val="Hyperlink"/>
                <w:noProof/>
              </w:rPr>
              <w:t>Results &amp; Discussion</w:t>
            </w:r>
            <w:r w:rsidR="002A7B11" w:rsidRPr="00E61E60">
              <w:rPr>
                <w:noProof/>
                <w:webHidden/>
              </w:rPr>
              <w:tab/>
            </w:r>
          </w:hyperlink>
        </w:p>
        <w:p w14:paraId="137DB437" w14:textId="49DCBB47" w:rsidR="00C50355" w:rsidRPr="00C50355" w:rsidRDefault="00C50355" w:rsidP="00C50355">
          <w:pPr>
            <w:pStyle w:val="TOC1"/>
            <w:rPr>
              <w:noProof/>
            </w:rPr>
          </w:pPr>
          <w:r w:rsidRPr="00C50355">
            <w:t>6.1 Introduction</w:t>
          </w:r>
          <w:r w:rsidRPr="00C50355">
            <w:rPr>
              <w:noProof/>
              <w:webHidden/>
            </w:rPr>
            <w:tab/>
          </w:r>
        </w:p>
        <w:p w14:paraId="0671A55E" w14:textId="340980CA" w:rsidR="00C50355" w:rsidRPr="00C50355" w:rsidRDefault="00C50355" w:rsidP="00C50355">
          <w:pPr>
            <w:pStyle w:val="TOC1"/>
            <w:rPr>
              <w:noProof/>
            </w:rPr>
          </w:pPr>
          <w:r w:rsidRPr="00C50355">
            <w:t>6.2 Summary of findings</w:t>
          </w:r>
          <w:r w:rsidRPr="00C50355">
            <w:rPr>
              <w:noProof/>
              <w:webHidden/>
            </w:rPr>
            <w:tab/>
          </w:r>
        </w:p>
        <w:p w14:paraId="426C6AE4" w14:textId="4C92CE18" w:rsidR="00C50355" w:rsidRPr="00C50355" w:rsidRDefault="00C50355" w:rsidP="00C50355">
          <w:pPr>
            <w:pStyle w:val="TOC1"/>
            <w:rPr>
              <w:noProof/>
            </w:rPr>
          </w:pPr>
          <w:r w:rsidRPr="00C50355">
            <w:t>6.3 Interpretation of results (Did the project meet its objectives?)</w:t>
          </w:r>
          <w:r w:rsidRPr="00C50355">
            <w:rPr>
              <w:noProof/>
              <w:webHidden/>
            </w:rPr>
            <w:t xml:space="preserve"> </w:t>
          </w:r>
          <w:r w:rsidRPr="00C50355">
            <w:rPr>
              <w:noProof/>
              <w:webHidden/>
            </w:rPr>
            <w:tab/>
          </w:r>
        </w:p>
        <w:p w14:paraId="1A2617D1" w14:textId="0D1A3C2E" w:rsidR="00C50355" w:rsidRPr="00C50355" w:rsidRDefault="00C50355" w:rsidP="00C50355">
          <w:pPr>
            <w:pStyle w:val="TOC1"/>
            <w:rPr>
              <w:noProof/>
            </w:rPr>
          </w:pPr>
          <w:r w:rsidRPr="00C50355">
            <w:t>6.4 Limitations of the proposed solution</w:t>
          </w:r>
          <w:r w:rsidRPr="00C50355">
            <w:rPr>
              <w:noProof/>
              <w:webHidden/>
            </w:rPr>
            <w:tab/>
          </w:r>
        </w:p>
        <w:p w14:paraId="0B7D161E" w14:textId="42835726" w:rsidR="00982064" w:rsidRPr="00E61E60" w:rsidRDefault="00982064" w:rsidP="00982064">
          <w:pPr>
            <w:pStyle w:val="TOC1"/>
            <w:rPr>
              <w:rFonts w:asciiTheme="minorHAnsi" w:eastAsiaTheme="minorEastAsia" w:hAnsiTheme="minorHAnsi"/>
              <w:noProof/>
            </w:rPr>
          </w:pPr>
          <w:r>
            <w:rPr>
              <w:noProof/>
            </w:rPr>
            <w:t xml:space="preserve">7: </w:t>
          </w:r>
          <w:hyperlink w:anchor="_Toc197463978" w:history="1">
            <w:r w:rsidRPr="00E61E60">
              <w:rPr>
                <w:rStyle w:val="Hyperlink"/>
                <w:noProof/>
              </w:rPr>
              <w:t>Conclusion &amp; Future Work</w:t>
            </w:r>
            <w:r w:rsidRPr="00E61E60">
              <w:rPr>
                <w:noProof/>
                <w:webHidden/>
              </w:rPr>
              <w:tab/>
            </w:r>
          </w:hyperlink>
        </w:p>
        <w:p w14:paraId="5BF7A2F6" w14:textId="43B32D9D" w:rsidR="00982064" w:rsidRPr="00982064" w:rsidRDefault="00982064" w:rsidP="00982064">
          <w:pPr>
            <w:pStyle w:val="TOC1"/>
            <w:rPr>
              <w:noProof/>
            </w:rPr>
          </w:pPr>
          <w:r w:rsidRPr="00982064">
            <w:t>7.1 Summary of contributions</w:t>
          </w:r>
          <w:r w:rsidR="00C50355" w:rsidRPr="00C50355">
            <w:rPr>
              <w:noProof/>
              <w:webHidden/>
            </w:rPr>
            <w:tab/>
          </w:r>
        </w:p>
        <w:p w14:paraId="46338ECF" w14:textId="5EB52D41" w:rsidR="00982064" w:rsidRPr="00982064" w:rsidRDefault="00982064" w:rsidP="00982064">
          <w:pPr>
            <w:pStyle w:val="TOC1"/>
            <w:rPr>
              <w:noProof/>
            </w:rPr>
          </w:pPr>
          <w:r w:rsidRPr="00982064">
            <w:t>7.2 Possible improvements or extensions for future work</w:t>
          </w:r>
        </w:p>
        <w:p w14:paraId="4D8B807E" w14:textId="591C9903" w:rsidR="002A7B11" w:rsidRPr="00E61E60" w:rsidRDefault="002A7B11" w:rsidP="00C50355">
          <w:pPr>
            <w:pStyle w:val="TOC1"/>
            <w:rPr>
              <w:rFonts w:asciiTheme="minorHAnsi" w:eastAsiaTheme="minorEastAsia" w:hAnsiTheme="minorHAnsi"/>
              <w:noProof/>
            </w:rPr>
          </w:pPr>
          <w:hyperlink w:anchor="_Toc197463979" w:history="1">
            <w:r w:rsidRPr="00E61E60">
              <w:rPr>
                <w:rStyle w:val="Hyperlink"/>
                <w:noProof/>
              </w:rPr>
              <w:t>References</w:t>
            </w:r>
            <w:r w:rsidRPr="00E61E60">
              <w:rPr>
                <w:noProof/>
                <w:webHidden/>
              </w:rPr>
              <w:tab/>
            </w:r>
          </w:hyperlink>
        </w:p>
        <w:p w14:paraId="7BCD42BA" w14:textId="6846F9EA" w:rsidR="002A7B11" w:rsidRPr="00E61E60" w:rsidRDefault="002A7B11" w:rsidP="00C50355">
          <w:pPr>
            <w:pStyle w:val="TOC1"/>
            <w:rPr>
              <w:rFonts w:asciiTheme="minorHAnsi" w:eastAsiaTheme="minorEastAsia" w:hAnsiTheme="minorHAnsi"/>
              <w:noProof/>
            </w:rPr>
          </w:pPr>
          <w:hyperlink w:anchor="_Toc197463980" w:history="1">
            <w:r w:rsidRPr="00E61E60">
              <w:rPr>
                <w:rStyle w:val="Hyperlink"/>
                <w:noProof/>
              </w:rPr>
              <w:t>Appendices</w:t>
            </w:r>
            <w:r w:rsidRPr="00E61E60">
              <w:rPr>
                <w:noProof/>
                <w:webHidden/>
              </w:rPr>
              <w:tab/>
            </w:r>
          </w:hyperlink>
        </w:p>
        <w:p w14:paraId="31873744" w14:textId="0BA48D3B" w:rsidR="00DC6981" w:rsidRDefault="002A7B11" w:rsidP="00982064">
          <w:r w:rsidRPr="00E61E60">
            <w:rPr>
              <w:b/>
              <w:bCs/>
              <w:noProof/>
            </w:rPr>
            <w:fldChar w:fldCharType="end"/>
          </w:r>
        </w:p>
      </w:sdtContent>
    </w:sdt>
    <w:bookmarkStart w:id="0" w:name="_Toc197463970" w:displacedByCustomXml="prev"/>
    <w:p w14:paraId="40F6D502" w14:textId="77777777" w:rsidR="00710A43" w:rsidRDefault="00710A43" w:rsidP="00710A43">
      <w:pPr>
        <w:spacing w:line="278" w:lineRule="auto"/>
        <w:jc w:val="left"/>
        <w:rPr>
          <w:b/>
          <w:bCs/>
          <w:rtl/>
        </w:rPr>
      </w:pPr>
    </w:p>
    <w:p w14:paraId="0A005E56" w14:textId="77777777" w:rsidR="00710A43" w:rsidRDefault="00710A43" w:rsidP="00710A43">
      <w:pPr>
        <w:spacing w:line="278" w:lineRule="auto"/>
        <w:jc w:val="left"/>
        <w:rPr>
          <w:b/>
          <w:bCs/>
          <w:rtl/>
        </w:rPr>
      </w:pPr>
    </w:p>
    <w:p w14:paraId="00313E7D" w14:textId="77777777" w:rsidR="00710A43" w:rsidRDefault="00710A43" w:rsidP="00710A43">
      <w:pPr>
        <w:spacing w:line="278" w:lineRule="auto"/>
        <w:jc w:val="left"/>
        <w:rPr>
          <w:b/>
          <w:bCs/>
          <w:rtl/>
        </w:rPr>
      </w:pPr>
    </w:p>
    <w:p w14:paraId="6101D54B" w14:textId="77777777" w:rsidR="00710A43" w:rsidRDefault="00710A43" w:rsidP="00710A43">
      <w:pPr>
        <w:spacing w:line="278" w:lineRule="auto"/>
        <w:jc w:val="left"/>
        <w:rPr>
          <w:b/>
          <w:bCs/>
          <w:rtl/>
        </w:rPr>
      </w:pPr>
    </w:p>
    <w:p w14:paraId="7B38789E" w14:textId="77777777" w:rsidR="00710A43" w:rsidRDefault="00710A43" w:rsidP="00710A43">
      <w:pPr>
        <w:spacing w:line="278" w:lineRule="auto"/>
        <w:jc w:val="left"/>
        <w:rPr>
          <w:b/>
          <w:bCs/>
          <w:rtl/>
        </w:rPr>
      </w:pPr>
    </w:p>
    <w:p w14:paraId="62B6A3CF" w14:textId="77777777" w:rsidR="00710A43" w:rsidRDefault="00710A43" w:rsidP="00710A43">
      <w:pPr>
        <w:spacing w:line="278" w:lineRule="auto"/>
        <w:jc w:val="left"/>
        <w:rPr>
          <w:b/>
          <w:bCs/>
          <w:rtl/>
        </w:rPr>
      </w:pPr>
    </w:p>
    <w:p w14:paraId="74A10F1A" w14:textId="77777777" w:rsidR="00710A43" w:rsidRDefault="00710A43" w:rsidP="00710A43">
      <w:pPr>
        <w:spacing w:line="278" w:lineRule="auto"/>
        <w:jc w:val="left"/>
        <w:rPr>
          <w:b/>
          <w:bCs/>
          <w:rtl/>
        </w:rPr>
      </w:pPr>
    </w:p>
    <w:p w14:paraId="19707C70" w14:textId="77777777" w:rsidR="00710A43" w:rsidRDefault="00710A43" w:rsidP="00710A43">
      <w:pPr>
        <w:spacing w:line="278" w:lineRule="auto"/>
        <w:jc w:val="left"/>
        <w:rPr>
          <w:b/>
          <w:bCs/>
          <w:rtl/>
        </w:rPr>
      </w:pPr>
    </w:p>
    <w:p w14:paraId="5EDA9BBF" w14:textId="77777777" w:rsidR="00710A43" w:rsidRDefault="00710A43" w:rsidP="00710A43">
      <w:pPr>
        <w:spacing w:line="278" w:lineRule="auto"/>
        <w:jc w:val="left"/>
        <w:rPr>
          <w:b/>
          <w:bCs/>
          <w:rtl/>
        </w:rPr>
      </w:pPr>
    </w:p>
    <w:p w14:paraId="2642F2D2" w14:textId="77777777" w:rsidR="00710A43" w:rsidRDefault="00710A43" w:rsidP="00710A43">
      <w:pPr>
        <w:spacing w:line="278" w:lineRule="auto"/>
        <w:jc w:val="left"/>
        <w:rPr>
          <w:b/>
          <w:bCs/>
          <w:rtl/>
        </w:rPr>
      </w:pPr>
    </w:p>
    <w:p w14:paraId="0E7B6A40" w14:textId="77777777" w:rsidR="00710A43" w:rsidRDefault="00710A43" w:rsidP="00710A43">
      <w:pPr>
        <w:spacing w:line="278" w:lineRule="auto"/>
        <w:jc w:val="left"/>
        <w:rPr>
          <w:b/>
          <w:bCs/>
          <w:rtl/>
        </w:rPr>
      </w:pPr>
    </w:p>
    <w:p w14:paraId="51662443" w14:textId="77777777" w:rsidR="00710A43" w:rsidRDefault="00710A43" w:rsidP="00710A43">
      <w:pPr>
        <w:spacing w:line="278" w:lineRule="auto"/>
        <w:jc w:val="left"/>
        <w:rPr>
          <w:b/>
          <w:bCs/>
          <w:rtl/>
        </w:rPr>
      </w:pPr>
    </w:p>
    <w:p w14:paraId="1B516F78" w14:textId="2FA7BF64" w:rsidR="00174B38" w:rsidRPr="00710A43" w:rsidRDefault="00710A43" w:rsidP="00710A43">
      <w:pPr>
        <w:spacing w:line="278" w:lineRule="auto"/>
        <w:jc w:val="left"/>
        <w:rPr>
          <w:b/>
          <w:bCs/>
        </w:rPr>
      </w:pPr>
      <w:r w:rsidRPr="00710A43">
        <w:rPr>
          <w:b/>
          <w:bCs/>
        </w:rPr>
        <w:t>List of Figures</w:t>
      </w:r>
    </w:p>
    <w:p w14:paraId="7AE67FEE" w14:textId="2AAB53A3" w:rsidR="00710A43" w:rsidRDefault="00174B38" w:rsidP="00727876">
      <w:pPr>
        <w:spacing w:line="278" w:lineRule="auto"/>
        <w:jc w:val="left"/>
        <w:rPr>
          <w:noProof/>
        </w:rPr>
      </w:pPr>
      <w:r>
        <w:t>Fig3.2 System Architecture</w:t>
      </w:r>
      <w:r w:rsidR="00710A43">
        <w:t>…………………………………………………………………………</w:t>
      </w:r>
      <w:r>
        <w:t xml:space="preserve">                                                                                                      </w:t>
      </w:r>
      <w:r w:rsidR="003A3045">
        <w:t>Fig</w:t>
      </w:r>
      <w:r w:rsidR="009A512B" w:rsidRPr="009A512B">
        <w:rPr>
          <w:noProof/>
        </w:rPr>
        <w:t>4.1</w:t>
      </w:r>
      <w:r w:rsidR="003A3045">
        <w:t xml:space="preserve"> Use case</w:t>
      </w:r>
      <w:r w:rsidR="00710A43">
        <w:t>…………………………………………………………………………………</w:t>
      </w:r>
      <w:proofErr w:type="gramStart"/>
      <w:r w:rsidR="00710A43">
        <w:t>…..</w:t>
      </w:r>
      <w:proofErr w:type="gramEnd"/>
      <w:r w:rsidR="009A512B">
        <w:t xml:space="preserve">                                                                                                                                                                      </w:t>
      </w:r>
      <w:r w:rsidR="003A3045" w:rsidRPr="003A3045">
        <w:rPr>
          <w:noProof/>
        </w:rPr>
        <w:t>Fig. 1</w:t>
      </w:r>
      <w:r w:rsidR="003A3045">
        <w:rPr>
          <w:noProof/>
        </w:rPr>
        <w:t xml:space="preserve"> Displaing Dataset</w:t>
      </w:r>
      <w:r w:rsidR="00746B2B">
        <w:rPr>
          <w:noProof/>
        </w:rPr>
        <w:t>……………………………………………………………………………</w:t>
      </w:r>
      <w:r w:rsidR="003A3045">
        <w:rPr>
          <w:noProof/>
        </w:rPr>
        <w:t xml:space="preserve">                                                                                                                      </w:t>
      </w:r>
      <w:r w:rsidR="003A3045" w:rsidRPr="003A3045">
        <w:rPr>
          <w:noProof/>
        </w:rPr>
        <w:t>Fig1.2</w:t>
      </w:r>
      <w:r w:rsidR="00746B2B">
        <w:rPr>
          <w:noProof/>
        </w:rPr>
        <w:t>……………………………………………………………………………………………….</w:t>
      </w:r>
      <w:r w:rsidR="003A3045">
        <w:rPr>
          <w:noProof/>
        </w:rPr>
        <w:t xml:space="preserve">                                                                                                                                                                         </w:t>
      </w:r>
      <w:r w:rsidR="003A3045" w:rsidRPr="003A3045">
        <w:rPr>
          <w:noProof/>
        </w:rPr>
        <w:t>Fig. 1.3</w:t>
      </w:r>
      <w:r w:rsidR="003A3045">
        <w:rPr>
          <w:noProof/>
        </w:rPr>
        <w:t xml:space="preserve"> Trans</w:t>
      </w:r>
      <w:r>
        <w:rPr>
          <w:noProof/>
        </w:rPr>
        <w:t>a</w:t>
      </w:r>
      <w:r w:rsidR="003A3045">
        <w:rPr>
          <w:noProof/>
        </w:rPr>
        <w:t>ctions Types Distribut</w:t>
      </w:r>
      <w:r>
        <w:rPr>
          <w:noProof/>
        </w:rPr>
        <w:t>ion</w:t>
      </w:r>
      <w:r w:rsidR="00746B2B">
        <w:rPr>
          <w:noProof/>
        </w:rPr>
        <w:t>…………………………………………………………...</w:t>
      </w:r>
      <w:r>
        <w:rPr>
          <w:noProof/>
        </w:rPr>
        <w:t xml:space="preserve">                                                                                      </w:t>
      </w:r>
      <w:r w:rsidRPr="00174B38">
        <w:rPr>
          <w:noProof/>
        </w:rPr>
        <w:t>Fig. 2 Data Preprocessing</w:t>
      </w:r>
      <w:r w:rsidR="00746B2B">
        <w:rPr>
          <w:noProof/>
        </w:rPr>
        <w:t>…………………………………………………………………………..</w:t>
      </w:r>
      <w:r>
        <w:rPr>
          <w:noProof/>
        </w:rPr>
        <w:t xml:space="preserve">                                                                                                                              </w:t>
      </w:r>
      <w:r w:rsidRPr="00174B38">
        <w:rPr>
          <w:noProof/>
        </w:rPr>
        <w:t>Fig. 2.2</w:t>
      </w:r>
      <w:r w:rsidR="00746B2B">
        <w:rPr>
          <w:noProof/>
        </w:rPr>
        <w:t>……………………………………………………………………………………………...</w:t>
      </w:r>
      <w:r>
        <w:rPr>
          <w:noProof/>
        </w:rPr>
        <w:t xml:space="preserve">                                                                                                                                          </w:t>
      </w:r>
      <w:r w:rsidRPr="00174B38">
        <w:rPr>
          <w:noProof/>
        </w:rPr>
        <w:t>Fig. 3 Data Splitting</w:t>
      </w:r>
      <w:r w:rsidR="00746B2B">
        <w:rPr>
          <w:noProof/>
        </w:rPr>
        <w:t>………………………………………………………………………………...</w:t>
      </w:r>
      <w:r>
        <w:rPr>
          <w:noProof/>
        </w:rPr>
        <w:t xml:space="preserve">                                                                                                                    </w:t>
      </w:r>
      <w:r w:rsidRPr="00174B38">
        <w:rPr>
          <w:noProof/>
        </w:rPr>
        <w:t xml:space="preserve"> </w:t>
      </w:r>
      <w:r w:rsidRPr="00174B38">
        <w:rPr>
          <w:noProof/>
        </w:rPr>
        <w:t xml:space="preserve">Fig. 4 </w:t>
      </w:r>
      <w:r w:rsidRPr="00174B38">
        <w:t>Machine Learning Models</w:t>
      </w:r>
      <w:r w:rsidR="00746B2B">
        <w:t>…………………………………………………………………...</w:t>
      </w:r>
      <w:r>
        <w:t xml:space="preserve">                                                                                                       </w:t>
      </w:r>
      <w:r w:rsidRPr="00174B38">
        <w:rPr>
          <w:noProof/>
        </w:rPr>
        <w:t>Fig. 4.1</w:t>
      </w:r>
      <w:r w:rsidR="00746B2B">
        <w:rPr>
          <w:noProof/>
        </w:rPr>
        <w:t>……………………………………………………………………………………………...</w:t>
      </w:r>
      <w:r w:rsidR="00727876">
        <w:rPr>
          <w:noProof/>
        </w:rPr>
        <w:t xml:space="preserve">                                                                                                                                             </w:t>
      </w:r>
      <w:r w:rsidR="00727876" w:rsidRPr="00727876">
        <w:rPr>
          <w:noProof/>
        </w:rPr>
        <w:t>Fig. 5 Deep Learning Model</w:t>
      </w:r>
      <w:r w:rsidR="00746B2B">
        <w:rPr>
          <w:noProof/>
        </w:rPr>
        <w:t>……………………………………………………………………….</w:t>
      </w:r>
      <w:r w:rsidR="00727876">
        <w:rPr>
          <w:noProof/>
        </w:rPr>
        <w:t xml:space="preserve">                                                                                                             </w:t>
      </w:r>
      <w:r w:rsidR="00727876" w:rsidRPr="00727876">
        <w:rPr>
          <w:noProof/>
        </w:rPr>
        <w:t>Fig. 5.1</w:t>
      </w:r>
      <w:r w:rsidR="00746B2B">
        <w:rPr>
          <w:noProof/>
        </w:rPr>
        <w:t>……………………………………………………………………………………………...</w:t>
      </w:r>
      <w:r w:rsidR="00727876">
        <w:rPr>
          <w:noProof/>
        </w:rPr>
        <w:t xml:space="preserve">                                                                                                                                          </w:t>
      </w:r>
      <w:r w:rsidR="00727876" w:rsidRPr="00727876">
        <w:rPr>
          <w:noProof/>
        </w:rPr>
        <w:t xml:space="preserve">Fig. 6 </w:t>
      </w:r>
      <w:r w:rsidR="00727876" w:rsidRPr="00727876">
        <w:t>System Architecture</w:t>
      </w:r>
      <w:r w:rsidR="00746B2B">
        <w:t>………………………………………………………………………….</w:t>
      </w:r>
      <w:r w:rsidR="00727876">
        <w:t xml:space="preserve">                                                                                                           </w:t>
      </w:r>
      <w:r w:rsidR="00727876" w:rsidRPr="00727876">
        <w:rPr>
          <w:noProof/>
        </w:rPr>
        <w:t>Fig. 7 Website Front-End</w:t>
      </w:r>
      <w:r w:rsidR="00746B2B">
        <w:rPr>
          <w:noProof/>
        </w:rPr>
        <w:t>…………………………………………………………………………...</w:t>
      </w:r>
      <w:r w:rsidR="00727876">
        <w:rPr>
          <w:noProof/>
        </w:rPr>
        <w:t xml:space="preserve">                                                                                                                </w:t>
      </w:r>
      <w:r w:rsidR="00727876" w:rsidRPr="00727876">
        <w:rPr>
          <w:noProof/>
        </w:rPr>
        <w:t>Fig.8WebsiteBackend</w:t>
      </w:r>
      <w:r w:rsidR="00746B2B">
        <w:rPr>
          <w:noProof/>
        </w:rPr>
        <w:t>………………………………………………………………………………</w:t>
      </w:r>
      <w:r w:rsidR="00710A43" w:rsidRPr="00727876">
        <w:rPr>
          <w:noProof/>
        </w:rPr>
        <w:t>Fig. 8.</w:t>
      </w:r>
      <w:r w:rsidR="00710A43">
        <w:rPr>
          <w:noProof/>
        </w:rPr>
        <w:t>1</w:t>
      </w:r>
      <w:r w:rsidR="00746B2B">
        <w:rPr>
          <w:noProof/>
        </w:rPr>
        <w:t>……………………………………………………………………………………………...</w:t>
      </w:r>
      <w:r w:rsidR="00710A43">
        <w:rPr>
          <w:noProof/>
        </w:rPr>
        <w:t xml:space="preserve">                                                                                                                                                     </w:t>
      </w:r>
      <w:r w:rsidR="00710A43" w:rsidRPr="00727876">
        <w:rPr>
          <w:noProof/>
        </w:rPr>
        <w:t>Fig. 8</w:t>
      </w:r>
      <w:r w:rsidR="00710A43">
        <w:rPr>
          <w:noProof/>
        </w:rPr>
        <w:t>.2</w:t>
      </w:r>
      <w:r w:rsidR="00746B2B">
        <w:rPr>
          <w:noProof/>
        </w:rPr>
        <w:t>……………………………………………………………………………………………...</w:t>
      </w:r>
      <w:r w:rsidR="00710A43">
        <w:rPr>
          <w:noProof/>
        </w:rPr>
        <w:t xml:space="preserve">                  </w:t>
      </w:r>
      <w:r w:rsidR="00727876">
        <w:rPr>
          <w:noProof/>
        </w:rPr>
        <w:t xml:space="preserve">                               </w:t>
      </w:r>
    </w:p>
    <w:p w14:paraId="1E6E3FB8" w14:textId="2E87CC72" w:rsidR="00710A43" w:rsidRDefault="00710A43">
      <w:pPr>
        <w:spacing w:line="278" w:lineRule="auto"/>
        <w:jc w:val="left"/>
        <w:rPr>
          <w:noProof/>
        </w:rPr>
      </w:pPr>
      <w:r>
        <w:rPr>
          <w:noProof/>
        </w:rPr>
        <w:br w:type="page"/>
      </w:r>
    </w:p>
    <w:p w14:paraId="63A53934" w14:textId="77777777" w:rsidR="00710A43" w:rsidRDefault="00710A43" w:rsidP="00710A43">
      <w:pPr>
        <w:spacing w:line="278" w:lineRule="auto"/>
        <w:jc w:val="center"/>
        <w:rPr>
          <w:b/>
          <w:bCs/>
          <w:sz w:val="40"/>
          <w:szCs w:val="40"/>
          <w:rtl/>
        </w:rPr>
      </w:pPr>
    </w:p>
    <w:p w14:paraId="44220653" w14:textId="77777777" w:rsidR="00710A43" w:rsidRDefault="00710A43" w:rsidP="00710A43">
      <w:pPr>
        <w:spacing w:line="278" w:lineRule="auto"/>
        <w:jc w:val="center"/>
        <w:rPr>
          <w:b/>
          <w:bCs/>
          <w:sz w:val="40"/>
          <w:szCs w:val="40"/>
          <w:rtl/>
        </w:rPr>
      </w:pPr>
    </w:p>
    <w:p w14:paraId="4C76D045" w14:textId="77777777" w:rsidR="00710A43" w:rsidRDefault="00710A43" w:rsidP="00710A43">
      <w:pPr>
        <w:spacing w:line="278" w:lineRule="auto"/>
        <w:jc w:val="center"/>
        <w:rPr>
          <w:b/>
          <w:bCs/>
          <w:sz w:val="40"/>
          <w:szCs w:val="40"/>
          <w:rtl/>
        </w:rPr>
      </w:pPr>
    </w:p>
    <w:p w14:paraId="573BB76E" w14:textId="77777777" w:rsidR="00710A43" w:rsidRDefault="00710A43" w:rsidP="00710A43">
      <w:pPr>
        <w:spacing w:line="278" w:lineRule="auto"/>
        <w:jc w:val="center"/>
        <w:rPr>
          <w:b/>
          <w:bCs/>
          <w:sz w:val="40"/>
          <w:szCs w:val="40"/>
          <w:rtl/>
        </w:rPr>
      </w:pPr>
    </w:p>
    <w:p w14:paraId="73912D70" w14:textId="77777777" w:rsidR="00710A43" w:rsidRDefault="00710A43" w:rsidP="00710A43">
      <w:pPr>
        <w:spacing w:line="278" w:lineRule="auto"/>
        <w:jc w:val="center"/>
        <w:rPr>
          <w:b/>
          <w:bCs/>
          <w:sz w:val="40"/>
          <w:szCs w:val="40"/>
          <w:rtl/>
        </w:rPr>
      </w:pPr>
    </w:p>
    <w:p w14:paraId="5C2E58DF" w14:textId="77777777" w:rsidR="00710A43" w:rsidRDefault="00710A43" w:rsidP="00710A43">
      <w:pPr>
        <w:spacing w:line="278" w:lineRule="auto"/>
        <w:jc w:val="center"/>
        <w:rPr>
          <w:b/>
          <w:bCs/>
          <w:sz w:val="40"/>
          <w:szCs w:val="40"/>
          <w:rtl/>
        </w:rPr>
      </w:pPr>
    </w:p>
    <w:p w14:paraId="09FDB1FF" w14:textId="77777777" w:rsidR="00746B2B" w:rsidRDefault="00746B2B" w:rsidP="00710A43">
      <w:pPr>
        <w:spacing w:line="278" w:lineRule="auto"/>
        <w:jc w:val="center"/>
        <w:rPr>
          <w:b/>
          <w:bCs/>
          <w:sz w:val="40"/>
          <w:szCs w:val="40"/>
        </w:rPr>
      </w:pPr>
    </w:p>
    <w:p w14:paraId="70880DD6" w14:textId="1B9DA633" w:rsidR="00710A43" w:rsidRPr="00710A43" w:rsidRDefault="00710A43" w:rsidP="00710A43">
      <w:pPr>
        <w:spacing w:line="278" w:lineRule="auto"/>
        <w:jc w:val="center"/>
        <w:rPr>
          <w:b/>
          <w:bCs/>
          <w:noProof/>
          <w:sz w:val="40"/>
          <w:szCs w:val="40"/>
        </w:rPr>
      </w:pPr>
      <w:r w:rsidRPr="00710A43">
        <w:rPr>
          <w:b/>
          <w:bCs/>
          <w:sz w:val="40"/>
          <w:szCs w:val="40"/>
        </w:rPr>
        <w:t>Abstract</w:t>
      </w:r>
    </w:p>
    <w:p w14:paraId="41C0868F" w14:textId="3F5E8FDB" w:rsidR="00727876" w:rsidRDefault="00727876" w:rsidP="00727876">
      <w:pPr>
        <w:spacing w:line="278" w:lineRule="auto"/>
        <w:jc w:val="left"/>
        <w:rPr>
          <w:b/>
          <w:bCs/>
          <w:noProof/>
          <w:sz w:val="36"/>
          <w:szCs w:val="36"/>
          <w:u w:val="single"/>
        </w:rPr>
      </w:pPr>
      <w:r>
        <w:rPr>
          <w:noProof/>
        </w:rPr>
        <w:t xml:space="preserve">                                                                                                                                                                                                                                              </w:t>
      </w:r>
    </w:p>
    <w:p w14:paraId="4C5ADEA5" w14:textId="11F6E5FB" w:rsidR="00727876" w:rsidRPr="00702391" w:rsidRDefault="00727876" w:rsidP="00727876">
      <w:pPr>
        <w:spacing w:line="278" w:lineRule="auto"/>
        <w:jc w:val="left"/>
        <w:rPr>
          <w:b/>
          <w:bCs/>
          <w:noProof/>
          <w:sz w:val="36"/>
          <w:szCs w:val="36"/>
          <w:u w:val="single"/>
        </w:rPr>
      </w:pPr>
    </w:p>
    <w:p w14:paraId="10A55E53" w14:textId="551C33C9" w:rsidR="00727876" w:rsidRPr="00702391" w:rsidRDefault="00727876" w:rsidP="00727876">
      <w:pPr>
        <w:spacing w:line="278" w:lineRule="auto"/>
        <w:jc w:val="left"/>
        <w:rPr>
          <w:b/>
          <w:bCs/>
          <w:noProof/>
          <w:sz w:val="36"/>
          <w:szCs w:val="36"/>
          <w:u w:val="single"/>
        </w:rPr>
      </w:pPr>
    </w:p>
    <w:p w14:paraId="3C98E6F4" w14:textId="3320553E" w:rsidR="00727876" w:rsidRDefault="00727876" w:rsidP="00727876">
      <w:pPr>
        <w:spacing w:line="278" w:lineRule="auto"/>
        <w:jc w:val="left"/>
        <w:rPr>
          <w:b/>
          <w:bCs/>
          <w:noProof/>
          <w:sz w:val="36"/>
          <w:szCs w:val="36"/>
          <w:u w:val="single"/>
        </w:rPr>
      </w:pPr>
    </w:p>
    <w:p w14:paraId="6CEFF2BE" w14:textId="296B84DA" w:rsidR="00174B38" w:rsidRPr="00174B38" w:rsidRDefault="00174B38" w:rsidP="00174B38">
      <w:pPr>
        <w:spacing w:line="278" w:lineRule="auto"/>
        <w:jc w:val="left"/>
        <w:rPr>
          <w:noProof/>
        </w:rPr>
      </w:pPr>
    </w:p>
    <w:p w14:paraId="68039820" w14:textId="77777777" w:rsidR="00174B38" w:rsidRPr="00174B38" w:rsidRDefault="00174B38" w:rsidP="00174B38">
      <w:pPr>
        <w:spacing w:line="278" w:lineRule="auto"/>
        <w:jc w:val="left"/>
        <w:rPr>
          <w:noProof/>
        </w:rPr>
      </w:pPr>
    </w:p>
    <w:p w14:paraId="1AD4FAF6" w14:textId="0E502993" w:rsidR="00174B38" w:rsidRPr="00174B38" w:rsidRDefault="00174B38" w:rsidP="00174B38">
      <w:pPr>
        <w:spacing w:line="278" w:lineRule="auto"/>
        <w:jc w:val="left"/>
        <w:rPr>
          <w:noProof/>
        </w:rPr>
      </w:pPr>
      <w:r>
        <w:rPr>
          <w:noProof/>
        </w:rPr>
        <w:t xml:space="preserve">                                                                                                                                             </w:t>
      </w:r>
    </w:p>
    <w:p w14:paraId="6F0E3476" w14:textId="4EFB4CB3" w:rsidR="003A3045" w:rsidRPr="003A3045" w:rsidRDefault="00174B38" w:rsidP="00174B38">
      <w:pPr>
        <w:spacing w:line="278" w:lineRule="auto"/>
        <w:jc w:val="left"/>
        <w:rPr>
          <w:noProof/>
        </w:rPr>
      </w:pPr>
      <w:r>
        <w:rPr>
          <w:noProof/>
        </w:rPr>
        <w:t xml:space="preserve">                                                                                                                       </w:t>
      </w:r>
    </w:p>
    <w:p w14:paraId="5333D8C1" w14:textId="0EFF8044" w:rsidR="003A3045" w:rsidRPr="003A3045" w:rsidRDefault="003A3045" w:rsidP="00746B2B">
      <w:pPr>
        <w:pStyle w:val="Chaptertitle"/>
        <w:rPr>
          <w:noProof/>
        </w:rPr>
      </w:pPr>
    </w:p>
    <w:p w14:paraId="57A62874" w14:textId="0B7B01CF" w:rsidR="005470D8" w:rsidRPr="00EE7F80" w:rsidRDefault="009A512B" w:rsidP="00746B2B">
      <w:pPr>
        <w:pStyle w:val="Chaptertitle"/>
      </w:pPr>
      <w:r w:rsidRPr="009A512B">
        <w:t xml:space="preserve">                                                                                                                                                </w:t>
      </w:r>
      <w:bookmarkEnd w:id="0"/>
    </w:p>
    <w:p w14:paraId="1DAC6ED2" w14:textId="77777777" w:rsidR="00710A43" w:rsidRDefault="00710A43" w:rsidP="00EE7F80">
      <w:pPr>
        <w:rPr>
          <w:sz w:val="32"/>
          <w:szCs w:val="32"/>
          <w:rtl/>
        </w:rPr>
      </w:pPr>
      <w:r>
        <w:rPr>
          <w:rFonts w:hint="cs"/>
          <w:sz w:val="32"/>
          <w:szCs w:val="32"/>
          <w:rtl/>
        </w:rPr>
        <w:t xml:space="preserve">                                                                                                                                                            </w:t>
      </w:r>
    </w:p>
    <w:p w14:paraId="27B72958" w14:textId="19639DE1" w:rsidR="00EE7F80" w:rsidRPr="00EE7F80" w:rsidRDefault="00710A43" w:rsidP="00EE7F80">
      <w:pPr>
        <w:rPr>
          <w:sz w:val="32"/>
          <w:szCs w:val="32"/>
        </w:rPr>
      </w:pPr>
      <w:r w:rsidRPr="00EE7F80">
        <w:rPr>
          <w:sz w:val="32"/>
          <w:szCs w:val="32"/>
        </w:rPr>
        <w:t xml:space="preserve">Credit card fraud presents a serious threat to the financial industry, resulting in billions of dollars in losses globally every year. As online transactions become more prevalent, the need for accurate and intelligent fraud detection systems has become increasingly critical. This project </w:t>
      </w:r>
      <w:r w:rsidR="00EE7F80" w:rsidRPr="00EE7F80">
        <w:rPr>
          <w:sz w:val="32"/>
          <w:szCs w:val="32"/>
        </w:rPr>
        <w:t>aims to build a robust system capable of detecting fraudulent transactions using advanced machine learning and deep learning techniques. We implemented and evaluated three models: Logistic Regression, Decision Tree Classifier, and a Dense Neural Network (DNN). The models were assessed using performance metrics such as accuracy, precision, recall, and F1-score.</w:t>
      </w:r>
    </w:p>
    <w:p w14:paraId="50D665F9" w14:textId="77777777" w:rsidR="00346B55" w:rsidRDefault="00EE7F80" w:rsidP="00346B55">
      <w:pPr>
        <w:rPr>
          <w:sz w:val="32"/>
          <w:szCs w:val="32"/>
        </w:rPr>
      </w:pPr>
      <w:r w:rsidRPr="00EE7F80">
        <w:rPr>
          <w:sz w:val="32"/>
          <w:szCs w:val="32"/>
        </w:rPr>
        <w:t xml:space="preserve">To address the issue of class imbalance in the dataset, we applied the SMOTE technique and used label encoding for preprocessing. The final system was deployed using a Flask-based backend and integrated with a simple payment interface, allowing for real-time fraud prediction. Results showed that while the Decision Tree achieved the highest accuracy, the </w:t>
      </w:r>
      <w:r w:rsidRPr="00EE7F80">
        <w:rPr>
          <w:sz w:val="32"/>
          <w:szCs w:val="32"/>
        </w:rPr>
        <w:lastRenderedPageBreak/>
        <w:t>DNN offered superior precision, making it highly effective for complex fraud detection scenarios.</w:t>
      </w:r>
    </w:p>
    <w:p w14:paraId="0D28851E" w14:textId="77777777" w:rsidR="00346B55" w:rsidRDefault="00346B55" w:rsidP="00346B55">
      <w:pPr>
        <w:rPr>
          <w:sz w:val="32"/>
          <w:szCs w:val="32"/>
        </w:rPr>
      </w:pPr>
    </w:p>
    <w:p w14:paraId="785A64F3" w14:textId="77777777" w:rsidR="00346B55" w:rsidRDefault="00346B55" w:rsidP="00346B55">
      <w:pPr>
        <w:rPr>
          <w:sz w:val="32"/>
          <w:szCs w:val="32"/>
        </w:rPr>
      </w:pPr>
    </w:p>
    <w:p w14:paraId="25C9C6D1" w14:textId="77777777" w:rsidR="00346B55" w:rsidRDefault="00346B55" w:rsidP="00346B55">
      <w:pPr>
        <w:rPr>
          <w:sz w:val="32"/>
          <w:szCs w:val="32"/>
        </w:rPr>
      </w:pPr>
    </w:p>
    <w:p w14:paraId="6BBF83F0" w14:textId="77777777" w:rsidR="00346B55" w:rsidRDefault="00346B55" w:rsidP="005470D8"/>
    <w:p w14:paraId="768B335A" w14:textId="77777777" w:rsidR="00346B55" w:rsidRDefault="00346B55" w:rsidP="005470D8"/>
    <w:p w14:paraId="15E705C6" w14:textId="129554D3" w:rsidR="00346B55" w:rsidRPr="00DC6981" w:rsidRDefault="00346B55" w:rsidP="00DC6981">
      <w:pPr>
        <w:spacing w:line="278" w:lineRule="auto"/>
        <w:jc w:val="left"/>
      </w:pPr>
    </w:p>
    <w:p w14:paraId="779C824D" w14:textId="77777777" w:rsidR="00710A43" w:rsidRDefault="00710A43" w:rsidP="00E61E60">
      <w:pPr>
        <w:jc w:val="center"/>
        <w:rPr>
          <w:b/>
          <w:bCs/>
          <w:sz w:val="40"/>
          <w:szCs w:val="40"/>
          <w:rtl/>
        </w:rPr>
      </w:pPr>
    </w:p>
    <w:p w14:paraId="0AA94BDC" w14:textId="77777777" w:rsidR="00710A43" w:rsidRDefault="00710A43" w:rsidP="00E61E60">
      <w:pPr>
        <w:jc w:val="center"/>
        <w:rPr>
          <w:b/>
          <w:bCs/>
          <w:sz w:val="40"/>
          <w:szCs w:val="40"/>
          <w:rtl/>
        </w:rPr>
      </w:pPr>
    </w:p>
    <w:p w14:paraId="1029D635" w14:textId="77777777" w:rsidR="00710A43" w:rsidRDefault="00710A43" w:rsidP="00E61E60">
      <w:pPr>
        <w:jc w:val="center"/>
        <w:rPr>
          <w:b/>
          <w:bCs/>
          <w:sz w:val="40"/>
          <w:szCs w:val="40"/>
          <w:rtl/>
        </w:rPr>
      </w:pPr>
    </w:p>
    <w:p w14:paraId="40B4C7A6" w14:textId="77777777" w:rsidR="00710A43" w:rsidRDefault="00710A43" w:rsidP="00E61E60">
      <w:pPr>
        <w:jc w:val="center"/>
        <w:rPr>
          <w:b/>
          <w:bCs/>
          <w:sz w:val="40"/>
          <w:szCs w:val="40"/>
          <w:rtl/>
        </w:rPr>
      </w:pPr>
    </w:p>
    <w:p w14:paraId="4D9D60DD" w14:textId="77777777" w:rsidR="00710A43" w:rsidRDefault="00710A43" w:rsidP="00E61E60">
      <w:pPr>
        <w:jc w:val="center"/>
        <w:rPr>
          <w:b/>
          <w:bCs/>
          <w:sz w:val="40"/>
          <w:szCs w:val="40"/>
          <w:rtl/>
        </w:rPr>
      </w:pPr>
    </w:p>
    <w:p w14:paraId="3231B714" w14:textId="725BFA47" w:rsidR="00EA09E3" w:rsidRPr="00E61E60" w:rsidRDefault="00B62351" w:rsidP="00E61E60">
      <w:pPr>
        <w:jc w:val="center"/>
        <w:rPr>
          <w:b/>
          <w:bCs/>
          <w:sz w:val="40"/>
          <w:szCs w:val="40"/>
        </w:rPr>
      </w:pPr>
      <w:r w:rsidRPr="00E61E60">
        <w:rPr>
          <w:b/>
          <w:bCs/>
          <w:sz w:val="40"/>
          <w:szCs w:val="40"/>
        </w:rPr>
        <w:t>Chapter 1</w:t>
      </w:r>
      <w:bookmarkStart w:id="1" w:name="_Toc197463972"/>
    </w:p>
    <w:p w14:paraId="6F4FAC1D" w14:textId="67FCE51C" w:rsidR="00B62351" w:rsidRPr="00EA09E3" w:rsidRDefault="00B62351" w:rsidP="00271E9E">
      <w:pPr>
        <w:pStyle w:val="Chaptertitle1"/>
      </w:pPr>
      <w:r w:rsidRPr="00EA09E3">
        <w:t>Introduction</w:t>
      </w:r>
      <w:bookmarkEnd w:id="1"/>
    </w:p>
    <w:p w14:paraId="5E8AD39D" w14:textId="77777777" w:rsidR="00ED7EDF" w:rsidRPr="000F106D" w:rsidRDefault="00ED7EDF">
      <w:pPr>
        <w:spacing w:line="278" w:lineRule="auto"/>
        <w:jc w:val="left"/>
        <w:rPr>
          <w:sz w:val="72"/>
          <w:szCs w:val="72"/>
        </w:rPr>
      </w:pPr>
      <w:r w:rsidRPr="000F106D">
        <w:rPr>
          <w:sz w:val="72"/>
          <w:szCs w:val="72"/>
        </w:rPr>
        <w:br w:type="page"/>
      </w:r>
    </w:p>
    <w:p w14:paraId="3FE3038A" w14:textId="77777777" w:rsidR="002D12DA" w:rsidRDefault="002D12DA" w:rsidP="002D12DA">
      <w:pPr>
        <w:spacing w:line="278" w:lineRule="auto"/>
        <w:rPr>
          <w:rtl/>
        </w:rPr>
      </w:pPr>
    </w:p>
    <w:p w14:paraId="5F6A3809" w14:textId="679607AE" w:rsidR="002D12DA" w:rsidRPr="00271E9E" w:rsidRDefault="002D12DA" w:rsidP="002D12DA">
      <w:pPr>
        <w:spacing w:line="278" w:lineRule="auto"/>
        <w:rPr>
          <w:b/>
          <w:bCs/>
          <w:sz w:val="36"/>
          <w:szCs w:val="36"/>
          <w:u w:val="single"/>
        </w:rPr>
      </w:pPr>
      <w:r w:rsidRPr="00271E9E">
        <w:rPr>
          <w:b/>
          <w:bCs/>
          <w:sz w:val="36"/>
          <w:szCs w:val="36"/>
          <w:u w:val="single"/>
        </w:rPr>
        <w:t>1.1 Introduction</w:t>
      </w:r>
    </w:p>
    <w:p w14:paraId="6C8C5F2B" w14:textId="4D68DAA4" w:rsidR="002D12DA" w:rsidRPr="004C5A86" w:rsidRDefault="002D12DA" w:rsidP="002D12DA">
      <w:pPr>
        <w:spacing w:line="278" w:lineRule="auto"/>
        <w:jc w:val="left"/>
        <w:rPr>
          <w:sz w:val="36"/>
          <w:szCs w:val="36"/>
        </w:rPr>
      </w:pPr>
      <w:r w:rsidRPr="004C5A86">
        <w:rPr>
          <w:sz w:val="36"/>
          <w:szCs w:val="36"/>
        </w:rPr>
        <w:t>Credit card fraud is the unauthorized use of another person’s credit card information to conduct financial transactions without the cardholder’s consent. As digital commerce continues to expand, the frequency and complexity of fraudulent activities have increased significantly.</w:t>
      </w:r>
      <w:r w:rsidRPr="004C5A86">
        <w:rPr>
          <w:sz w:val="36"/>
          <w:szCs w:val="36"/>
        </w:rPr>
        <w:br/>
        <w:t xml:space="preserve">According to the </w:t>
      </w:r>
      <w:r w:rsidRPr="004C5A86">
        <w:rPr>
          <w:i/>
          <w:iCs/>
          <w:sz w:val="36"/>
          <w:szCs w:val="36"/>
        </w:rPr>
        <w:t>Nilson Report</w:t>
      </w:r>
      <w:r w:rsidRPr="004C5A86">
        <w:rPr>
          <w:sz w:val="36"/>
          <w:szCs w:val="36"/>
        </w:rPr>
        <w:t xml:space="preserve">, global losses due to credit card fraud reached </w:t>
      </w:r>
      <w:r w:rsidRPr="004C5A86">
        <w:rPr>
          <w:b/>
          <w:bCs/>
          <w:sz w:val="36"/>
          <w:szCs w:val="36"/>
        </w:rPr>
        <w:t>$32.3 billion in 2021</w:t>
      </w:r>
      <w:r w:rsidRPr="004C5A86">
        <w:rPr>
          <w:sz w:val="36"/>
          <w:szCs w:val="36"/>
        </w:rPr>
        <w:t xml:space="preserve">, and projections indicate this figure could surpass </w:t>
      </w:r>
      <w:r w:rsidRPr="004C5A86">
        <w:rPr>
          <w:b/>
          <w:bCs/>
          <w:sz w:val="36"/>
          <w:szCs w:val="36"/>
        </w:rPr>
        <w:t>$43 billion by 2026</w:t>
      </w:r>
      <w:r w:rsidRPr="004C5A86">
        <w:rPr>
          <w:sz w:val="36"/>
          <w:szCs w:val="36"/>
        </w:rPr>
        <w:t xml:space="preserve">. A substantial portion of these losses stem from </w:t>
      </w:r>
      <w:r w:rsidRPr="004C5A86">
        <w:rPr>
          <w:i/>
          <w:iCs/>
          <w:sz w:val="36"/>
          <w:szCs w:val="36"/>
        </w:rPr>
        <w:t>card-not-present</w:t>
      </w:r>
      <w:r w:rsidRPr="004C5A86">
        <w:rPr>
          <w:sz w:val="36"/>
          <w:szCs w:val="36"/>
        </w:rPr>
        <w:t xml:space="preserve"> (CNP) transactions, such as those made online, where it is more difficult to authenticate the user.</w:t>
      </w:r>
    </w:p>
    <w:p w14:paraId="602BD5F4" w14:textId="01B17BBA" w:rsidR="002D12DA" w:rsidRPr="00271E9E" w:rsidRDefault="002D12DA" w:rsidP="002D12DA">
      <w:pPr>
        <w:spacing w:line="278" w:lineRule="auto"/>
        <w:jc w:val="left"/>
        <w:rPr>
          <w:b/>
          <w:bCs/>
          <w:sz w:val="36"/>
          <w:szCs w:val="36"/>
          <w:u w:val="single"/>
        </w:rPr>
      </w:pPr>
      <w:r w:rsidRPr="00271E9E">
        <w:rPr>
          <w:b/>
          <w:bCs/>
          <w:sz w:val="36"/>
          <w:szCs w:val="36"/>
          <w:u w:val="single"/>
        </w:rPr>
        <w:t>1.2 Background and Motivation</w:t>
      </w:r>
    </w:p>
    <w:p w14:paraId="0CBBC9AF" w14:textId="77777777" w:rsidR="002D12DA" w:rsidRPr="002D12DA" w:rsidRDefault="002D12DA" w:rsidP="002D12DA">
      <w:pPr>
        <w:spacing w:line="278" w:lineRule="auto"/>
        <w:jc w:val="left"/>
        <w:rPr>
          <w:sz w:val="36"/>
          <w:szCs w:val="36"/>
        </w:rPr>
      </w:pPr>
      <w:r w:rsidRPr="002D12DA">
        <w:rPr>
          <w:sz w:val="36"/>
          <w:szCs w:val="36"/>
        </w:rPr>
        <w:t>Online payment platforms have revolutionized the way financial transactions are conducted, offering speed and convenience. However, these benefits come at the cost of increased vulnerability to cybercrime. Traditional fraud detection systems rely heavily on rule-based mechanisms, which are often inadequate in identifying novel or subtle fraud patterns. This growing concern motivates the development of intelligent systems capable of learning and adapting to detect fraudulent transactions with higher accuracy and lower false positive rates.</w:t>
      </w:r>
    </w:p>
    <w:p w14:paraId="4E35A69E" w14:textId="77777777" w:rsidR="004C5A86" w:rsidRDefault="004C5A86" w:rsidP="002D12DA">
      <w:pPr>
        <w:spacing w:line="278" w:lineRule="auto"/>
        <w:jc w:val="left"/>
        <w:rPr>
          <w:b/>
          <w:bCs/>
          <w:sz w:val="32"/>
          <w:szCs w:val="32"/>
          <w:rtl/>
        </w:rPr>
      </w:pPr>
    </w:p>
    <w:p w14:paraId="403500CA" w14:textId="77777777" w:rsidR="004C5A86" w:rsidRDefault="004C5A86" w:rsidP="002D12DA">
      <w:pPr>
        <w:spacing w:line="278" w:lineRule="auto"/>
        <w:jc w:val="left"/>
        <w:rPr>
          <w:b/>
          <w:bCs/>
          <w:sz w:val="32"/>
          <w:szCs w:val="32"/>
          <w:rtl/>
        </w:rPr>
      </w:pPr>
    </w:p>
    <w:p w14:paraId="6C77CE0C" w14:textId="77777777" w:rsidR="004C5A86" w:rsidRDefault="004C5A86" w:rsidP="002D12DA">
      <w:pPr>
        <w:spacing w:line="278" w:lineRule="auto"/>
        <w:jc w:val="left"/>
        <w:rPr>
          <w:b/>
          <w:bCs/>
          <w:sz w:val="32"/>
          <w:szCs w:val="32"/>
          <w:rtl/>
        </w:rPr>
      </w:pPr>
    </w:p>
    <w:p w14:paraId="1B350276" w14:textId="10E43610" w:rsidR="002D12DA" w:rsidRPr="00271E9E" w:rsidRDefault="002D12DA" w:rsidP="002D12DA">
      <w:pPr>
        <w:spacing w:line="278" w:lineRule="auto"/>
        <w:jc w:val="left"/>
        <w:rPr>
          <w:b/>
          <w:bCs/>
          <w:sz w:val="36"/>
          <w:szCs w:val="36"/>
          <w:u w:val="single"/>
        </w:rPr>
      </w:pPr>
      <w:r w:rsidRPr="00271E9E">
        <w:rPr>
          <w:b/>
          <w:bCs/>
          <w:sz w:val="36"/>
          <w:szCs w:val="36"/>
          <w:u w:val="single"/>
        </w:rPr>
        <w:t>1.3 Importance of the Problem</w:t>
      </w:r>
    </w:p>
    <w:p w14:paraId="5BAC3212" w14:textId="77777777" w:rsidR="002D12DA" w:rsidRPr="002D12DA" w:rsidRDefault="002D12DA" w:rsidP="002D12DA">
      <w:pPr>
        <w:spacing w:line="278" w:lineRule="auto"/>
        <w:jc w:val="left"/>
        <w:rPr>
          <w:sz w:val="36"/>
          <w:szCs w:val="36"/>
        </w:rPr>
      </w:pPr>
      <w:r w:rsidRPr="002D12DA">
        <w:rPr>
          <w:sz w:val="36"/>
          <w:szCs w:val="36"/>
        </w:rPr>
        <w:t>Credit card fraud results in significant financial losses and erodes consumer trust in digital financial systems. For financial institutions and online vendors, the reputational damage and financial burden from fraud cases can be severe. Developing accurate, automated, and scalable fraud detection systems is essential to mitigate risk, ensure secure transactions, and maintain user confidence in digital payment systems.</w:t>
      </w:r>
    </w:p>
    <w:p w14:paraId="360A7385" w14:textId="77777777" w:rsidR="004C5A86" w:rsidRPr="004C5A86" w:rsidRDefault="004C5A86" w:rsidP="002D12DA">
      <w:pPr>
        <w:spacing w:line="278" w:lineRule="auto"/>
        <w:jc w:val="left"/>
        <w:rPr>
          <w:b/>
          <w:bCs/>
          <w:sz w:val="36"/>
          <w:szCs w:val="36"/>
          <w:rtl/>
        </w:rPr>
      </w:pPr>
    </w:p>
    <w:p w14:paraId="7809C822" w14:textId="1DFAACBA" w:rsidR="002D12DA" w:rsidRPr="00271E9E" w:rsidRDefault="002D12DA" w:rsidP="002D12DA">
      <w:pPr>
        <w:spacing w:line="278" w:lineRule="auto"/>
        <w:jc w:val="left"/>
        <w:rPr>
          <w:b/>
          <w:bCs/>
          <w:sz w:val="36"/>
          <w:szCs w:val="36"/>
          <w:u w:val="single"/>
        </w:rPr>
      </w:pPr>
      <w:r w:rsidRPr="00271E9E">
        <w:rPr>
          <w:b/>
          <w:bCs/>
          <w:sz w:val="36"/>
          <w:szCs w:val="36"/>
          <w:u w:val="single"/>
        </w:rPr>
        <w:t>1.4 Problem Statement</w:t>
      </w:r>
    </w:p>
    <w:p w14:paraId="2A4FBA43" w14:textId="77777777" w:rsidR="002D12DA" w:rsidRPr="002D12DA" w:rsidRDefault="002D12DA" w:rsidP="002D12DA">
      <w:pPr>
        <w:spacing w:line="278" w:lineRule="auto"/>
        <w:jc w:val="left"/>
        <w:rPr>
          <w:sz w:val="36"/>
          <w:szCs w:val="36"/>
        </w:rPr>
      </w:pPr>
      <w:r w:rsidRPr="002D12DA">
        <w:rPr>
          <w:sz w:val="36"/>
          <w:szCs w:val="36"/>
        </w:rPr>
        <w:t xml:space="preserve">The primary challenge in credit card fraud detection lies in the </w:t>
      </w:r>
      <w:r w:rsidRPr="00482B3C">
        <w:rPr>
          <w:sz w:val="36"/>
          <w:szCs w:val="36"/>
        </w:rPr>
        <w:t>imbalanced nature of transactional data,</w:t>
      </w:r>
      <w:r w:rsidRPr="002D12DA">
        <w:rPr>
          <w:sz w:val="36"/>
          <w:szCs w:val="36"/>
        </w:rPr>
        <w:t xml:space="preserve"> where fraudulent instances are extremely rare compared to legitimate ones. Moreover, fraudulent patterns are constantly evolving, rendering traditional detection methods ineffective. Thus, there is a pressing need for machine learning and deep learning approaches that can handle imbalanced data and detect complex fraud behaviors in real time.</w:t>
      </w:r>
    </w:p>
    <w:p w14:paraId="26DC1188" w14:textId="77777777" w:rsidR="004C5A86" w:rsidRDefault="004C5A86" w:rsidP="002D12DA">
      <w:pPr>
        <w:spacing w:line="278" w:lineRule="auto"/>
        <w:jc w:val="left"/>
        <w:rPr>
          <w:b/>
          <w:bCs/>
          <w:sz w:val="32"/>
          <w:szCs w:val="32"/>
          <w:rtl/>
        </w:rPr>
      </w:pPr>
    </w:p>
    <w:p w14:paraId="09C9298B" w14:textId="77777777" w:rsidR="004C5A86" w:rsidRDefault="004C5A86" w:rsidP="002D12DA">
      <w:pPr>
        <w:spacing w:line="278" w:lineRule="auto"/>
        <w:jc w:val="left"/>
        <w:rPr>
          <w:b/>
          <w:bCs/>
          <w:sz w:val="32"/>
          <w:szCs w:val="32"/>
          <w:rtl/>
        </w:rPr>
      </w:pPr>
    </w:p>
    <w:p w14:paraId="3B5DEA15" w14:textId="77777777" w:rsidR="004C5A86" w:rsidRDefault="004C5A86" w:rsidP="002D12DA">
      <w:pPr>
        <w:spacing w:line="278" w:lineRule="auto"/>
        <w:jc w:val="left"/>
        <w:rPr>
          <w:b/>
          <w:bCs/>
          <w:sz w:val="32"/>
          <w:szCs w:val="32"/>
          <w:rtl/>
        </w:rPr>
      </w:pPr>
    </w:p>
    <w:p w14:paraId="5A3873E4" w14:textId="77777777" w:rsidR="004C5A86" w:rsidRDefault="004C5A86" w:rsidP="002D12DA">
      <w:pPr>
        <w:spacing w:line="278" w:lineRule="auto"/>
        <w:jc w:val="left"/>
        <w:rPr>
          <w:b/>
          <w:bCs/>
          <w:sz w:val="32"/>
          <w:szCs w:val="32"/>
          <w:rtl/>
        </w:rPr>
      </w:pPr>
    </w:p>
    <w:p w14:paraId="485F3606" w14:textId="77777777" w:rsidR="004C5A86" w:rsidRDefault="004C5A86" w:rsidP="002D12DA">
      <w:pPr>
        <w:spacing w:line="278" w:lineRule="auto"/>
        <w:jc w:val="left"/>
        <w:rPr>
          <w:b/>
          <w:bCs/>
          <w:sz w:val="32"/>
          <w:szCs w:val="32"/>
          <w:rtl/>
        </w:rPr>
      </w:pPr>
    </w:p>
    <w:p w14:paraId="7C31145E" w14:textId="77777777" w:rsidR="004C5A86" w:rsidRDefault="004C5A86" w:rsidP="002D12DA">
      <w:pPr>
        <w:spacing w:line="278" w:lineRule="auto"/>
        <w:jc w:val="left"/>
        <w:rPr>
          <w:b/>
          <w:bCs/>
          <w:sz w:val="36"/>
          <w:szCs w:val="36"/>
          <w:rtl/>
        </w:rPr>
      </w:pPr>
    </w:p>
    <w:p w14:paraId="4FA96432" w14:textId="34C12CCB" w:rsidR="002D12DA" w:rsidRPr="00271E9E" w:rsidRDefault="002D12DA" w:rsidP="002D12DA">
      <w:pPr>
        <w:spacing w:line="278" w:lineRule="auto"/>
        <w:jc w:val="left"/>
        <w:rPr>
          <w:b/>
          <w:bCs/>
          <w:sz w:val="36"/>
          <w:szCs w:val="36"/>
          <w:u w:val="single"/>
        </w:rPr>
      </w:pPr>
      <w:r w:rsidRPr="00271E9E">
        <w:rPr>
          <w:b/>
          <w:bCs/>
          <w:sz w:val="36"/>
          <w:szCs w:val="36"/>
          <w:u w:val="single"/>
        </w:rPr>
        <w:t>1.5 Objectives</w:t>
      </w:r>
    </w:p>
    <w:p w14:paraId="3075B36C" w14:textId="77777777" w:rsidR="002D12DA" w:rsidRPr="002D12DA" w:rsidRDefault="002D12DA" w:rsidP="002D12DA">
      <w:pPr>
        <w:numPr>
          <w:ilvl w:val="0"/>
          <w:numId w:val="17"/>
        </w:numPr>
        <w:spacing w:line="278" w:lineRule="auto"/>
        <w:jc w:val="left"/>
        <w:rPr>
          <w:sz w:val="36"/>
          <w:szCs w:val="36"/>
        </w:rPr>
      </w:pPr>
      <w:r w:rsidRPr="002D12DA">
        <w:rPr>
          <w:b/>
          <w:bCs/>
          <w:sz w:val="36"/>
          <w:szCs w:val="36"/>
        </w:rPr>
        <w:t>Main Objective:</w:t>
      </w:r>
      <w:r w:rsidRPr="002D12DA">
        <w:rPr>
          <w:sz w:val="36"/>
          <w:szCs w:val="36"/>
        </w:rPr>
        <w:br/>
        <w:t>Develop and deploy an intelligent credit card fraud detection system using machine learning and deep learning techniques.</w:t>
      </w:r>
    </w:p>
    <w:p w14:paraId="2E71073C" w14:textId="77777777" w:rsidR="002D12DA" w:rsidRPr="002D12DA" w:rsidRDefault="002D12DA" w:rsidP="002D12DA">
      <w:pPr>
        <w:numPr>
          <w:ilvl w:val="0"/>
          <w:numId w:val="17"/>
        </w:numPr>
        <w:spacing w:line="278" w:lineRule="auto"/>
        <w:jc w:val="left"/>
        <w:rPr>
          <w:sz w:val="36"/>
          <w:szCs w:val="36"/>
        </w:rPr>
      </w:pPr>
      <w:r w:rsidRPr="002D12DA">
        <w:rPr>
          <w:b/>
          <w:bCs/>
          <w:sz w:val="36"/>
          <w:szCs w:val="36"/>
        </w:rPr>
        <w:t>Specific Objectives:</w:t>
      </w:r>
    </w:p>
    <w:p w14:paraId="412F49D6" w14:textId="77777777" w:rsidR="002D12DA" w:rsidRPr="002D12DA" w:rsidRDefault="002D12DA" w:rsidP="002D12DA">
      <w:pPr>
        <w:numPr>
          <w:ilvl w:val="1"/>
          <w:numId w:val="17"/>
        </w:numPr>
        <w:spacing w:line="278" w:lineRule="auto"/>
        <w:jc w:val="left"/>
        <w:rPr>
          <w:sz w:val="36"/>
          <w:szCs w:val="36"/>
        </w:rPr>
      </w:pPr>
      <w:r w:rsidRPr="002D12DA">
        <w:rPr>
          <w:sz w:val="36"/>
          <w:szCs w:val="36"/>
        </w:rPr>
        <w:t>Preprocess and balance the dataset using appropriate statistical techniques (e.g., SMOTE).</w:t>
      </w:r>
    </w:p>
    <w:p w14:paraId="4E3063B1" w14:textId="77777777" w:rsidR="002D12DA" w:rsidRPr="002D12DA" w:rsidRDefault="002D12DA" w:rsidP="002D12DA">
      <w:pPr>
        <w:numPr>
          <w:ilvl w:val="1"/>
          <w:numId w:val="17"/>
        </w:numPr>
        <w:spacing w:line="278" w:lineRule="auto"/>
        <w:jc w:val="left"/>
        <w:rPr>
          <w:sz w:val="36"/>
          <w:szCs w:val="36"/>
        </w:rPr>
      </w:pPr>
      <w:r w:rsidRPr="002D12DA">
        <w:rPr>
          <w:sz w:val="36"/>
          <w:szCs w:val="36"/>
        </w:rPr>
        <w:t>Train and evaluate multiple classification models such as Logistic Regression, Decision Tree, and Deep Neural Networks.</w:t>
      </w:r>
    </w:p>
    <w:p w14:paraId="316D6C0C" w14:textId="77777777" w:rsidR="002D12DA" w:rsidRDefault="002D12DA" w:rsidP="002D12DA">
      <w:pPr>
        <w:numPr>
          <w:ilvl w:val="1"/>
          <w:numId w:val="17"/>
        </w:numPr>
        <w:spacing w:line="278" w:lineRule="auto"/>
        <w:jc w:val="left"/>
        <w:rPr>
          <w:sz w:val="36"/>
          <w:szCs w:val="36"/>
        </w:rPr>
      </w:pPr>
      <w:r w:rsidRPr="002D12DA">
        <w:rPr>
          <w:sz w:val="36"/>
          <w:szCs w:val="36"/>
        </w:rPr>
        <w:t>Deploy the best-performing model in a web-based system for real-time fraud detection.</w:t>
      </w:r>
    </w:p>
    <w:p w14:paraId="22097150" w14:textId="77777777" w:rsidR="004C5A86" w:rsidRPr="002D12DA" w:rsidRDefault="004C5A86" w:rsidP="004C5A86">
      <w:pPr>
        <w:spacing w:line="278" w:lineRule="auto"/>
        <w:ind w:left="1440"/>
        <w:jc w:val="left"/>
        <w:rPr>
          <w:sz w:val="36"/>
          <w:szCs w:val="36"/>
        </w:rPr>
      </w:pPr>
    </w:p>
    <w:p w14:paraId="2EF0B461" w14:textId="71E03DB0" w:rsidR="004C5A86" w:rsidRPr="00271E9E" w:rsidRDefault="002D12DA" w:rsidP="004C5A86">
      <w:pPr>
        <w:spacing w:line="278" w:lineRule="auto"/>
        <w:jc w:val="left"/>
        <w:rPr>
          <w:b/>
          <w:bCs/>
          <w:sz w:val="36"/>
          <w:szCs w:val="36"/>
          <w:u w:val="single"/>
          <w:rtl/>
        </w:rPr>
      </w:pPr>
      <w:r w:rsidRPr="00271E9E">
        <w:rPr>
          <w:b/>
          <w:bCs/>
          <w:sz w:val="36"/>
          <w:szCs w:val="36"/>
          <w:u w:val="single"/>
        </w:rPr>
        <w:t>1.6 Overview of the Proposed Solution</w:t>
      </w:r>
    </w:p>
    <w:p w14:paraId="449CF3A2" w14:textId="2876996C" w:rsidR="002D12DA" w:rsidRPr="002D12DA" w:rsidRDefault="002D12DA" w:rsidP="004C5A86">
      <w:pPr>
        <w:spacing w:line="278" w:lineRule="auto"/>
        <w:jc w:val="left"/>
        <w:rPr>
          <w:b/>
          <w:bCs/>
          <w:sz w:val="36"/>
          <w:szCs w:val="36"/>
        </w:rPr>
      </w:pPr>
      <w:r w:rsidRPr="002D12DA">
        <w:rPr>
          <w:sz w:val="36"/>
          <w:szCs w:val="36"/>
        </w:rPr>
        <w:t>This project presents a complete fraud detection system integrated into a web-based payment interface. It employs three classification models—Logistic Regression, Decision Tree, and Dense Neural Network</w:t>
      </w:r>
      <w:r w:rsidR="00482B3C">
        <w:rPr>
          <w:sz w:val="36"/>
          <w:szCs w:val="36"/>
        </w:rPr>
        <w:t>.</w:t>
      </w:r>
    </w:p>
    <w:p w14:paraId="2189D050" w14:textId="0872A70B" w:rsidR="00727F30" w:rsidRPr="002D12DA" w:rsidRDefault="00727F30" w:rsidP="00727F30">
      <w:pPr>
        <w:spacing w:line="278" w:lineRule="auto"/>
        <w:jc w:val="left"/>
        <w:rPr>
          <w:rFonts w:eastAsiaTheme="majorEastAsia" w:cstheme="majorBidi"/>
          <w:spacing w:val="-10"/>
          <w:kern w:val="28"/>
          <w:sz w:val="36"/>
          <w:szCs w:val="36"/>
        </w:rPr>
      </w:pPr>
    </w:p>
    <w:p w14:paraId="160F1B01" w14:textId="12678FC0" w:rsidR="00F43A21" w:rsidRDefault="00F43A21" w:rsidP="00EA09E3">
      <w:pPr>
        <w:spacing w:line="278" w:lineRule="auto"/>
        <w:jc w:val="left"/>
      </w:pPr>
    </w:p>
    <w:p w14:paraId="39D9606D" w14:textId="77777777" w:rsidR="00EA09E3" w:rsidRDefault="00EA09E3" w:rsidP="00EA09E3">
      <w:pPr>
        <w:spacing w:line="278" w:lineRule="auto"/>
        <w:jc w:val="left"/>
      </w:pPr>
    </w:p>
    <w:p w14:paraId="4DB49619" w14:textId="77777777" w:rsidR="00EA09E3" w:rsidRDefault="00EA09E3" w:rsidP="00EA09E3">
      <w:pPr>
        <w:spacing w:line="278" w:lineRule="auto"/>
        <w:jc w:val="left"/>
      </w:pPr>
    </w:p>
    <w:p w14:paraId="254F58EB" w14:textId="77777777" w:rsidR="00EA09E3" w:rsidRDefault="00EA09E3" w:rsidP="00EA09E3">
      <w:pPr>
        <w:spacing w:line="278" w:lineRule="auto"/>
        <w:jc w:val="left"/>
      </w:pPr>
    </w:p>
    <w:p w14:paraId="22BD2C2A" w14:textId="77777777" w:rsidR="00EA09E3" w:rsidRDefault="00EA09E3" w:rsidP="00EA09E3">
      <w:pPr>
        <w:spacing w:line="278" w:lineRule="auto"/>
        <w:jc w:val="left"/>
      </w:pPr>
    </w:p>
    <w:p w14:paraId="0B671AB1" w14:textId="77777777" w:rsidR="00EA09E3" w:rsidRDefault="00EA09E3" w:rsidP="00EA09E3">
      <w:pPr>
        <w:spacing w:line="278" w:lineRule="auto"/>
        <w:jc w:val="left"/>
      </w:pPr>
    </w:p>
    <w:p w14:paraId="417914D0" w14:textId="77777777" w:rsidR="00EA09E3" w:rsidRPr="00EA09E3" w:rsidRDefault="00EA09E3" w:rsidP="00EA09E3">
      <w:pPr>
        <w:spacing w:line="278" w:lineRule="auto"/>
        <w:jc w:val="left"/>
      </w:pPr>
    </w:p>
    <w:p w14:paraId="5C8BBCB2" w14:textId="6E445004" w:rsidR="00ED7EDF" w:rsidRPr="00E61E60" w:rsidRDefault="00ED7EDF" w:rsidP="00E61E60">
      <w:pPr>
        <w:jc w:val="center"/>
        <w:rPr>
          <w:b/>
          <w:bCs/>
          <w:sz w:val="40"/>
          <w:szCs w:val="40"/>
        </w:rPr>
      </w:pPr>
      <w:r w:rsidRPr="00E61E60">
        <w:rPr>
          <w:b/>
          <w:bCs/>
          <w:sz w:val="40"/>
          <w:szCs w:val="40"/>
        </w:rPr>
        <w:t>Chapter 2</w:t>
      </w:r>
    </w:p>
    <w:p w14:paraId="7F8D3575" w14:textId="6FE70F86" w:rsidR="00D35806" w:rsidRPr="00746B2B" w:rsidRDefault="00ED7EDF" w:rsidP="00746B2B">
      <w:pPr>
        <w:pStyle w:val="Chaptertitle"/>
      </w:pPr>
      <w:bookmarkStart w:id="2" w:name="_Toc197463973"/>
      <w:r w:rsidRPr="00746B2B">
        <w:t>Literature Review/Related Work</w:t>
      </w:r>
      <w:bookmarkEnd w:id="2"/>
    </w:p>
    <w:p w14:paraId="6C63CE09" w14:textId="77777777" w:rsidR="00D35806" w:rsidRDefault="00D35806">
      <w:pPr>
        <w:spacing w:line="278" w:lineRule="auto"/>
        <w:jc w:val="left"/>
        <w:rPr>
          <w:rFonts w:eastAsiaTheme="majorEastAsia" w:cstheme="majorBidi"/>
          <w:b/>
          <w:sz w:val="52"/>
          <w:szCs w:val="52"/>
        </w:rPr>
      </w:pPr>
      <w:r>
        <w:br w:type="page"/>
      </w:r>
    </w:p>
    <w:p w14:paraId="0193AF14" w14:textId="77777777" w:rsidR="00D35806" w:rsidRDefault="00D35806" w:rsidP="00D35806">
      <w:pPr>
        <w:spacing w:line="278" w:lineRule="auto"/>
        <w:ind w:left="720"/>
        <w:jc w:val="left"/>
        <w:rPr>
          <w:rtl/>
        </w:rPr>
      </w:pPr>
    </w:p>
    <w:p w14:paraId="19ACE47E" w14:textId="77777777" w:rsidR="00D35806" w:rsidRDefault="00D35806" w:rsidP="00D35806">
      <w:pPr>
        <w:spacing w:line="278" w:lineRule="auto"/>
        <w:ind w:left="720"/>
        <w:jc w:val="left"/>
        <w:rPr>
          <w:sz w:val="40"/>
          <w:szCs w:val="40"/>
          <w:rtl/>
        </w:rPr>
      </w:pPr>
    </w:p>
    <w:p w14:paraId="1ECEB690" w14:textId="77777777" w:rsidR="00D35806" w:rsidRDefault="00D35806" w:rsidP="00D35806">
      <w:pPr>
        <w:spacing w:line="278" w:lineRule="auto"/>
        <w:ind w:left="720"/>
        <w:jc w:val="left"/>
        <w:rPr>
          <w:sz w:val="40"/>
          <w:szCs w:val="40"/>
          <w:rtl/>
        </w:rPr>
      </w:pPr>
    </w:p>
    <w:p w14:paraId="2FBD8557" w14:textId="77777777" w:rsidR="00D35806" w:rsidRDefault="00D35806" w:rsidP="00D35806">
      <w:pPr>
        <w:spacing w:line="278" w:lineRule="auto"/>
        <w:ind w:left="720"/>
        <w:jc w:val="left"/>
        <w:rPr>
          <w:sz w:val="40"/>
          <w:szCs w:val="40"/>
          <w:rtl/>
        </w:rPr>
      </w:pPr>
    </w:p>
    <w:p w14:paraId="6AE5A5BA" w14:textId="77777777" w:rsidR="00D35806" w:rsidRPr="00D35806" w:rsidRDefault="00D35806" w:rsidP="00D35806">
      <w:pPr>
        <w:spacing w:line="278" w:lineRule="auto"/>
        <w:ind w:left="720"/>
        <w:jc w:val="left"/>
        <w:rPr>
          <w:sz w:val="40"/>
          <w:szCs w:val="40"/>
          <w:rtl/>
          <w:lang w:bidi="ar-EG"/>
        </w:rPr>
      </w:pPr>
    </w:p>
    <w:p w14:paraId="0E966B1E" w14:textId="19B040A6" w:rsidR="00D35806" w:rsidRPr="00D35806" w:rsidRDefault="00D35806" w:rsidP="00D35806">
      <w:pPr>
        <w:pStyle w:val="ListParagraph"/>
        <w:numPr>
          <w:ilvl w:val="0"/>
          <w:numId w:val="19"/>
        </w:numPr>
        <w:spacing w:line="278" w:lineRule="auto"/>
        <w:jc w:val="left"/>
        <w:rPr>
          <w:sz w:val="40"/>
          <w:szCs w:val="40"/>
        </w:rPr>
      </w:pPr>
      <w:r w:rsidRPr="00D35806">
        <w:rPr>
          <w:sz w:val="40"/>
          <w:szCs w:val="40"/>
        </w:rPr>
        <w:t>Many existing fraud detection systems use traditional rule-based approaches, which fail with evolving fraud tactics.</w:t>
      </w:r>
    </w:p>
    <w:p w14:paraId="3B9803E3" w14:textId="77777777" w:rsidR="00D35806" w:rsidRPr="00D35806" w:rsidRDefault="00D35806" w:rsidP="00D35806">
      <w:pPr>
        <w:pStyle w:val="ListParagraph"/>
        <w:numPr>
          <w:ilvl w:val="0"/>
          <w:numId w:val="19"/>
        </w:numPr>
        <w:spacing w:line="278" w:lineRule="auto"/>
        <w:jc w:val="left"/>
        <w:rPr>
          <w:sz w:val="40"/>
          <w:szCs w:val="40"/>
        </w:rPr>
      </w:pPr>
      <w:r w:rsidRPr="00D35806">
        <w:rPr>
          <w:sz w:val="40"/>
          <w:szCs w:val="40"/>
        </w:rPr>
        <w:t>Recent works employ ML techniques but often ignore data imbalance.</w:t>
      </w:r>
    </w:p>
    <w:p w14:paraId="51D9F8D3" w14:textId="77777777" w:rsidR="00D35806" w:rsidRPr="00D35806" w:rsidRDefault="00D35806" w:rsidP="00D35806">
      <w:pPr>
        <w:pStyle w:val="ListParagraph"/>
        <w:numPr>
          <w:ilvl w:val="0"/>
          <w:numId w:val="19"/>
        </w:numPr>
        <w:spacing w:line="278" w:lineRule="auto"/>
        <w:jc w:val="left"/>
        <w:rPr>
          <w:sz w:val="40"/>
          <w:szCs w:val="40"/>
        </w:rPr>
      </w:pPr>
      <w:r w:rsidRPr="00D35806">
        <w:rPr>
          <w:sz w:val="40"/>
          <w:szCs w:val="40"/>
        </w:rPr>
        <w:t>Our project addresses imbalance with SMOTE and evaluates deep learning effectiveness.</w:t>
      </w:r>
    </w:p>
    <w:p w14:paraId="46E522C6" w14:textId="74F5A3B6" w:rsidR="00D35806" w:rsidRPr="00D35806" w:rsidRDefault="00D35806" w:rsidP="00D35806">
      <w:pPr>
        <w:spacing w:line="278" w:lineRule="auto"/>
        <w:ind w:left="720"/>
        <w:jc w:val="left"/>
        <w:rPr>
          <w:sz w:val="40"/>
          <w:szCs w:val="40"/>
        </w:rPr>
      </w:pPr>
      <w:r w:rsidRPr="00D35806">
        <w:rPr>
          <w:sz w:val="40"/>
          <w:szCs w:val="40"/>
        </w:rPr>
        <w:t xml:space="preserve"> </w:t>
      </w:r>
    </w:p>
    <w:p w14:paraId="77D2CF81" w14:textId="2CB62992" w:rsidR="00ED7EDF" w:rsidRDefault="00ED7EDF" w:rsidP="00746B2B">
      <w:pPr>
        <w:pStyle w:val="Chaptertitle"/>
      </w:pPr>
      <w:r>
        <w:br w:type="page"/>
      </w:r>
    </w:p>
    <w:p w14:paraId="6D6F75B5" w14:textId="77777777" w:rsidR="00ED7EDF" w:rsidRDefault="00ED7EDF" w:rsidP="00ED7EDF"/>
    <w:p w14:paraId="17B22879" w14:textId="56150D88" w:rsidR="00ED7EDF" w:rsidRDefault="00ED7EDF" w:rsidP="00336121">
      <w:pPr>
        <w:spacing w:line="278" w:lineRule="auto"/>
        <w:jc w:val="left"/>
      </w:pPr>
    </w:p>
    <w:p w14:paraId="28C75F9C" w14:textId="77777777" w:rsidR="00ED7EDF" w:rsidRDefault="00ED7EDF" w:rsidP="00ED7EDF">
      <w:pPr>
        <w:pStyle w:val="Title"/>
        <w:jc w:val="center"/>
      </w:pPr>
    </w:p>
    <w:p w14:paraId="03AB9940" w14:textId="77777777" w:rsidR="00ED7EDF" w:rsidRDefault="00ED7EDF" w:rsidP="00ED7EDF">
      <w:pPr>
        <w:pStyle w:val="Title"/>
        <w:jc w:val="center"/>
      </w:pPr>
    </w:p>
    <w:p w14:paraId="6922DADA" w14:textId="77777777" w:rsidR="00ED7EDF" w:rsidRDefault="00ED7EDF" w:rsidP="00ED7EDF">
      <w:pPr>
        <w:pStyle w:val="Title"/>
        <w:jc w:val="center"/>
      </w:pPr>
    </w:p>
    <w:p w14:paraId="7932DCA5" w14:textId="77777777" w:rsidR="00ED7EDF" w:rsidRDefault="00ED7EDF" w:rsidP="00ED7EDF">
      <w:pPr>
        <w:pStyle w:val="Title"/>
        <w:jc w:val="center"/>
      </w:pPr>
    </w:p>
    <w:p w14:paraId="77E15C44" w14:textId="77777777" w:rsidR="00746B2B" w:rsidRPr="00271E9E" w:rsidRDefault="00746B2B" w:rsidP="00746B2B">
      <w:pPr>
        <w:jc w:val="center"/>
        <w:rPr>
          <w:b/>
          <w:bCs/>
          <w:sz w:val="40"/>
          <w:szCs w:val="40"/>
        </w:rPr>
      </w:pPr>
      <w:bookmarkStart w:id="3" w:name="_Toc197463974"/>
      <w:r w:rsidRPr="00271E9E">
        <w:rPr>
          <w:b/>
          <w:bCs/>
          <w:sz w:val="40"/>
          <w:szCs w:val="40"/>
        </w:rPr>
        <w:t>Chapter 3</w:t>
      </w:r>
      <w:r>
        <w:rPr>
          <w:b/>
          <w:bCs/>
          <w:sz w:val="40"/>
          <w:szCs w:val="40"/>
        </w:rPr>
        <w:t xml:space="preserve"> </w:t>
      </w:r>
    </w:p>
    <w:p w14:paraId="6A928D0D" w14:textId="10F0EB7F" w:rsidR="00ED7EDF" w:rsidRPr="00965AD4" w:rsidRDefault="00746B2B" w:rsidP="00746B2B">
      <w:pPr>
        <w:pStyle w:val="Chaptertitle"/>
      </w:pPr>
      <w:r>
        <w:t xml:space="preserve">                                                             </w:t>
      </w:r>
      <w:r w:rsidR="00F43A21" w:rsidRPr="00965AD4">
        <w:t xml:space="preserve">Proposed </w:t>
      </w:r>
      <w:r w:rsidR="00271E9E">
        <w:t>S</w:t>
      </w:r>
      <w:r w:rsidR="00F43A21" w:rsidRPr="00965AD4">
        <w:t>ystem</w:t>
      </w:r>
      <w:bookmarkEnd w:id="3"/>
      <w:r w:rsidR="00ED7EDF" w:rsidRPr="00965AD4">
        <w:br w:type="page"/>
      </w:r>
    </w:p>
    <w:p w14:paraId="2D7BFF1F" w14:textId="77777777" w:rsidR="001401D4" w:rsidRDefault="001401D4" w:rsidP="00ED7EDF"/>
    <w:p w14:paraId="39EDB175" w14:textId="42AB6FE4" w:rsidR="001401D4" w:rsidRPr="00271E9E" w:rsidRDefault="00345E12" w:rsidP="001401D4">
      <w:pPr>
        <w:spacing w:line="278" w:lineRule="auto"/>
        <w:jc w:val="left"/>
        <w:rPr>
          <w:b/>
          <w:bCs/>
          <w:sz w:val="36"/>
          <w:szCs w:val="36"/>
          <w:u w:val="single"/>
        </w:rPr>
      </w:pPr>
      <w:r w:rsidRPr="00271E9E">
        <w:rPr>
          <w:b/>
          <w:bCs/>
          <w:sz w:val="36"/>
          <w:szCs w:val="36"/>
          <w:u w:val="single"/>
        </w:rPr>
        <w:t xml:space="preserve">3.1 Approach Used  </w:t>
      </w:r>
    </w:p>
    <w:p w14:paraId="3AE9C5CC" w14:textId="6EBD9989" w:rsidR="001401D4" w:rsidRDefault="001401D4" w:rsidP="001401D4">
      <w:pPr>
        <w:spacing w:line="278" w:lineRule="auto"/>
        <w:jc w:val="left"/>
        <w:rPr>
          <w:sz w:val="36"/>
          <w:szCs w:val="36"/>
        </w:rPr>
      </w:pPr>
      <w:r w:rsidRPr="001401D4">
        <w:rPr>
          <w:sz w:val="36"/>
          <w:szCs w:val="36"/>
        </w:rPr>
        <w:t>To address the problem of detecting fraudulent credit card transactions, we followed a machine learning–based approach. The main steps of our methodology were:</w:t>
      </w:r>
    </w:p>
    <w:p w14:paraId="07F5FE63" w14:textId="77777777" w:rsidR="001401D4" w:rsidRPr="001401D4" w:rsidRDefault="001401D4" w:rsidP="001401D4">
      <w:pPr>
        <w:spacing w:line="278" w:lineRule="auto"/>
        <w:jc w:val="left"/>
        <w:rPr>
          <w:sz w:val="36"/>
          <w:szCs w:val="36"/>
        </w:rPr>
      </w:pPr>
    </w:p>
    <w:p w14:paraId="3555F827" w14:textId="77777777" w:rsidR="001401D4" w:rsidRPr="001401D4" w:rsidRDefault="001401D4" w:rsidP="001401D4">
      <w:pPr>
        <w:spacing w:line="278" w:lineRule="auto"/>
        <w:jc w:val="left"/>
        <w:rPr>
          <w:sz w:val="36"/>
          <w:szCs w:val="36"/>
        </w:rPr>
      </w:pPr>
      <w:r w:rsidRPr="001401D4">
        <w:rPr>
          <w:sz w:val="36"/>
          <w:szCs w:val="36"/>
        </w:rPr>
        <w:t>1. Data Collection and Understanding</w:t>
      </w:r>
    </w:p>
    <w:p w14:paraId="66BD8F23" w14:textId="112928C8" w:rsidR="001401D4" w:rsidRPr="001401D4" w:rsidRDefault="001401D4" w:rsidP="001401D4">
      <w:pPr>
        <w:spacing w:line="278" w:lineRule="auto"/>
        <w:jc w:val="left"/>
        <w:rPr>
          <w:sz w:val="36"/>
          <w:szCs w:val="36"/>
        </w:rPr>
      </w:pPr>
      <w:r w:rsidRPr="001401D4">
        <w:rPr>
          <w:sz w:val="36"/>
          <w:szCs w:val="36"/>
        </w:rPr>
        <w:t>We used a publicly available dataset containing thousands of online transaction records labeled as fraudulent or legitimate. Initial exploration helped us identify key features and the extent of class imbalance</w:t>
      </w:r>
    </w:p>
    <w:p w14:paraId="1BADF75F" w14:textId="77777777" w:rsidR="001401D4" w:rsidRPr="001401D4" w:rsidRDefault="001401D4" w:rsidP="001401D4">
      <w:pPr>
        <w:spacing w:line="278" w:lineRule="auto"/>
        <w:jc w:val="left"/>
        <w:rPr>
          <w:sz w:val="36"/>
          <w:szCs w:val="36"/>
        </w:rPr>
      </w:pPr>
      <w:r w:rsidRPr="001401D4">
        <w:rPr>
          <w:sz w:val="36"/>
          <w:szCs w:val="36"/>
        </w:rPr>
        <w:t>2. Data Preprocessing</w:t>
      </w:r>
    </w:p>
    <w:p w14:paraId="6A52DBF4" w14:textId="06EF1141" w:rsidR="001401D4" w:rsidRPr="001401D4" w:rsidRDefault="001401D4" w:rsidP="001401D4">
      <w:pPr>
        <w:spacing w:line="278" w:lineRule="auto"/>
        <w:jc w:val="left"/>
        <w:rPr>
          <w:sz w:val="36"/>
          <w:szCs w:val="36"/>
        </w:rPr>
      </w:pPr>
      <w:r w:rsidRPr="001401D4">
        <w:rPr>
          <w:sz w:val="36"/>
          <w:szCs w:val="36"/>
        </w:rPr>
        <w:t>We cleaned the dataset by removing irrelevant columns, encoded categorical variables using Label Encoding, and scaled numeric features. To address severe class imbalance, we applied the SMOTE technique to generate synthetic minority class samples.</w:t>
      </w:r>
    </w:p>
    <w:p w14:paraId="07CD223F" w14:textId="77777777" w:rsidR="001401D4" w:rsidRPr="001401D4" w:rsidRDefault="001401D4" w:rsidP="001401D4">
      <w:pPr>
        <w:spacing w:line="278" w:lineRule="auto"/>
        <w:jc w:val="left"/>
        <w:rPr>
          <w:sz w:val="36"/>
          <w:szCs w:val="36"/>
        </w:rPr>
      </w:pPr>
      <w:r w:rsidRPr="001401D4">
        <w:rPr>
          <w:sz w:val="36"/>
          <w:szCs w:val="36"/>
        </w:rPr>
        <w:t>3. Model Selection and Training</w:t>
      </w:r>
    </w:p>
    <w:p w14:paraId="63A76F00" w14:textId="77777777" w:rsidR="001401D4" w:rsidRPr="001401D4" w:rsidRDefault="001401D4" w:rsidP="001401D4">
      <w:pPr>
        <w:spacing w:line="278" w:lineRule="auto"/>
        <w:jc w:val="left"/>
        <w:rPr>
          <w:sz w:val="36"/>
          <w:szCs w:val="36"/>
        </w:rPr>
      </w:pPr>
      <w:r w:rsidRPr="001401D4">
        <w:rPr>
          <w:sz w:val="36"/>
          <w:szCs w:val="36"/>
        </w:rPr>
        <w:t>We implemented and trained three models: Logistic Regression, Decision Tree Classifier (both using Scikit-learn), and a Dense Neural Network (using Keras/TensorFlow). Each model was trained on the same data and tuned using standard hyperparameters.</w:t>
      </w:r>
    </w:p>
    <w:p w14:paraId="295A41F8" w14:textId="77777777" w:rsidR="001401D4" w:rsidRDefault="001401D4" w:rsidP="001401D4">
      <w:pPr>
        <w:spacing w:line="278" w:lineRule="auto"/>
        <w:jc w:val="left"/>
        <w:rPr>
          <w:sz w:val="36"/>
          <w:szCs w:val="36"/>
        </w:rPr>
      </w:pPr>
    </w:p>
    <w:p w14:paraId="72E48038" w14:textId="77777777" w:rsidR="001401D4" w:rsidRDefault="001401D4" w:rsidP="001401D4">
      <w:pPr>
        <w:spacing w:line="278" w:lineRule="auto"/>
        <w:jc w:val="left"/>
        <w:rPr>
          <w:sz w:val="36"/>
          <w:szCs w:val="36"/>
        </w:rPr>
      </w:pPr>
    </w:p>
    <w:p w14:paraId="3998D281" w14:textId="77777777" w:rsidR="00EA09E3" w:rsidRPr="001401D4" w:rsidRDefault="00EA09E3" w:rsidP="001401D4">
      <w:pPr>
        <w:spacing w:line="278" w:lineRule="auto"/>
        <w:jc w:val="left"/>
        <w:rPr>
          <w:sz w:val="36"/>
          <w:szCs w:val="36"/>
        </w:rPr>
      </w:pPr>
    </w:p>
    <w:p w14:paraId="06A1A150" w14:textId="77777777" w:rsidR="001401D4" w:rsidRPr="001401D4" w:rsidRDefault="001401D4" w:rsidP="001401D4">
      <w:pPr>
        <w:spacing w:line="278" w:lineRule="auto"/>
        <w:jc w:val="left"/>
        <w:rPr>
          <w:sz w:val="36"/>
          <w:szCs w:val="36"/>
        </w:rPr>
      </w:pPr>
      <w:r w:rsidRPr="001401D4">
        <w:rPr>
          <w:sz w:val="36"/>
          <w:szCs w:val="36"/>
        </w:rPr>
        <w:t>4. Evaluation and Comparison</w:t>
      </w:r>
    </w:p>
    <w:p w14:paraId="01B621DB" w14:textId="77777777" w:rsidR="001401D4" w:rsidRPr="001401D4" w:rsidRDefault="001401D4" w:rsidP="001401D4">
      <w:pPr>
        <w:spacing w:line="278" w:lineRule="auto"/>
        <w:jc w:val="left"/>
        <w:rPr>
          <w:sz w:val="36"/>
          <w:szCs w:val="36"/>
        </w:rPr>
      </w:pPr>
      <w:r w:rsidRPr="001401D4">
        <w:rPr>
          <w:sz w:val="36"/>
          <w:szCs w:val="36"/>
        </w:rPr>
        <w:t>All models were evaluated using accuracy, precision, recall, and F1-score. We compared performance on a test set to determine which model performs best in identifying fraudulent transactions.</w:t>
      </w:r>
    </w:p>
    <w:p w14:paraId="433D6CFB" w14:textId="77777777" w:rsidR="001401D4" w:rsidRPr="001401D4" w:rsidRDefault="001401D4" w:rsidP="001401D4">
      <w:pPr>
        <w:spacing w:line="278" w:lineRule="auto"/>
        <w:jc w:val="left"/>
        <w:rPr>
          <w:sz w:val="36"/>
          <w:szCs w:val="36"/>
        </w:rPr>
      </w:pPr>
    </w:p>
    <w:p w14:paraId="268AA949" w14:textId="77777777" w:rsidR="001401D4" w:rsidRPr="001401D4" w:rsidRDefault="001401D4" w:rsidP="001401D4">
      <w:pPr>
        <w:spacing w:line="278" w:lineRule="auto"/>
        <w:jc w:val="left"/>
        <w:rPr>
          <w:sz w:val="36"/>
          <w:szCs w:val="36"/>
        </w:rPr>
      </w:pPr>
      <w:r w:rsidRPr="001401D4">
        <w:rPr>
          <w:sz w:val="36"/>
          <w:szCs w:val="36"/>
        </w:rPr>
        <w:t>5. Deployment</w:t>
      </w:r>
    </w:p>
    <w:p w14:paraId="308D26AB" w14:textId="77777777" w:rsidR="001401D4" w:rsidRPr="001401D4" w:rsidRDefault="001401D4" w:rsidP="001401D4">
      <w:pPr>
        <w:spacing w:line="278" w:lineRule="auto"/>
        <w:jc w:val="left"/>
        <w:rPr>
          <w:sz w:val="36"/>
          <w:szCs w:val="36"/>
        </w:rPr>
      </w:pPr>
      <w:r w:rsidRPr="001401D4">
        <w:rPr>
          <w:sz w:val="36"/>
          <w:szCs w:val="36"/>
        </w:rPr>
        <w:t>The best-performing model (DNN) was integrated into a Flask backend, allowing real-time predictions based on user-submitted transactions via a web form.</w:t>
      </w:r>
    </w:p>
    <w:p w14:paraId="32113D19" w14:textId="77777777" w:rsidR="001401D4" w:rsidRPr="001401D4" w:rsidRDefault="001401D4" w:rsidP="001401D4">
      <w:pPr>
        <w:spacing w:line="278" w:lineRule="auto"/>
        <w:jc w:val="left"/>
        <w:rPr>
          <w:sz w:val="36"/>
          <w:szCs w:val="36"/>
        </w:rPr>
      </w:pPr>
    </w:p>
    <w:p w14:paraId="572C61B8" w14:textId="5A61ACCA" w:rsidR="007D4B3F" w:rsidRPr="001401D4" w:rsidRDefault="001401D4" w:rsidP="001401D4">
      <w:pPr>
        <w:spacing w:line="278" w:lineRule="auto"/>
        <w:jc w:val="left"/>
        <w:rPr>
          <w:sz w:val="36"/>
          <w:szCs w:val="36"/>
        </w:rPr>
      </w:pPr>
      <w:r w:rsidRPr="001401D4">
        <w:rPr>
          <w:sz w:val="36"/>
          <w:szCs w:val="36"/>
        </w:rPr>
        <w:t>This structured approach ensured our system was both accurate and deployable for real-world usage.</w:t>
      </w:r>
    </w:p>
    <w:p w14:paraId="5EA593FE" w14:textId="6FA872EE" w:rsidR="00321D8B" w:rsidRDefault="00321D8B" w:rsidP="00271E9E">
      <w:pPr>
        <w:pStyle w:val="Chaptertitle1"/>
      </w:pPr>
    </w:p>
    <w:p w14:paraId="77156547" w14:textId="77777777" w:rsidR="00F02374" w:rsidRDefault="00F02374" w:rsidP="00271E9E">
      <w:pPr>
        <w:pStyle w:val="Chaptertitle1"/>
      </w:pPr>
    </w:p>
    <w:p w14:paraId="17DD747A" w14:textId="77777777" w:rsidR="00F02374" w:rsidRDefault="00F02374" w:rsidP="00271E9E">
      <w:pPr>
        <w:pStyle w:val="Chaptertitle1"/>
      </w:pPr>
    </w:p>
    <w:p w14:paraId="58E7679D" w14:textId="77777777" w:rsidR="00F02374" w:rsidRDefault="00F02374" w:rsidP="00271E9E">
      <w:pPr>
        <w:pStyle w:val="Chaptertitle1"/>
      </w:pPr>
    </w:p>
    <w:p w14:paraId="5BF2BB73" w14:textId="77777777" w:rsidR="00F02374" w:rsidRDefault="00F02374" w:rsidP="00271E9E">
      <w:pPr>
        <w:pStyle w:val="Chaptertitle1"/>
      </w:pPr>
    </w:p>
    <w:p w14:paraId="59C23151" w14:textId="77777777" w:rsidR="00F02374" w:rsidRDefault="00F02374" w:rsidP="00271E9E">
      <w:pPr>
        <w:pStyle w:val="Chaptertitle1"/>
      </w:pPr>
    </w:p>
    <w:p w14:paraId="0A587DB4" w14:textId="77777777" w:rsidR="00EA09E3" w:rsidRDefault="00EA09E3" w:rsidP="00271E9E">
      <w:pPr>
        <w:pStyle w:val="Chaptertitle1"/>
      </w:pPr>
    </w:p>
    <w:p w14:paraId="119DE5F0" w14:textId="77777777" w:rsidR="00EA09E3" w:rsidRDefault="00EA09E3" w:rsidP="00271E9E">
      <w:pPr>
        <w:pStyle w:val="Chaptertitle1"/>
      </w:pPr>
    </w:p>
    <w:p w14:paraId="77D791E4" w14:textId="77777777" w:rsidR="00EA09E3" w:rsidRDefault="00EA09E3" w:rsidP="00271E9E">
      <w:pPr>
        <w:pStyle w:val="Chaptertitle1"/>
      </w:pPr>
    </w:p>
    <w:p w14:paraId="684B0360" w14:textId="77777777" w:rsidR="00EA09E3" w:rsidRDefault="00EA09E3" w:rsidP="00271E9E">
      <w:pPr>
        <w:pStyle w:val="Chaptertitle1"/>
      </w:pPr>
    </w:p>
    <w:p w14:paraId="0469D31B" w14:textId="77777777" w:rsidR="00EA09E3" w:rsidRDefault="00EA09E3" w:rsidP="00271E9E">
      <w:pPr>
        <w:pStyle w:val="Chaptertitle1"/>
      </w:pPr>
    </w:p>
    <w:p w14:paraId="73C914A4" w14:textId="77777777" w:rsidR="00EA09E3" w:rsidRDefault="00EA09E3" w:rsidP="00271E9E">
      <w:pPr>
        <w:pStyle w:val="Chaptertitle1"/>
      </w:pPr>
    </w:p>
    <w:p w14:paraId="63D35574" w14:textId="77777777" w:rsidR="00482B3C" w:rsidRDefault="00482B3C" w:rsidP="00271E9E">
      <w:pPr>
        <w:pStyle w:val="Chaptertitle1"/>
      </w:pPr>
    </w:p>
    <w:p w14:paraId="47F708CE" w14:textId="77777777" w:rsidR="00482B3C" w:rsidRPr="00271E9E" w:rsidRDefault="00482B3C" w:rsidP="00271E9E">
      <w:pPr>
        <w:jc w:val="center"/>
        <w:rPr>
          <w:sz w:val="36"/>
          <w:szCs w:val="36"/>
          <w:u w:val="single"/>
        </w:rPr>
      </w:pPr>
    </w:p>
    <w:p w14:paraId="0AF7587A" w14:textId="687E0DC2" w:rsidR="00EC40E3" w:rsidRPr="000B541B" w:rsidRDefault="0042392F" w:rsidP="00271E9E">
      <w:pPr>
        <w:jc w:val="center"/>
        <w:rPr>
          <w:b/>
          <w:bCs/>
          <w:sz w:val="40"/>
          <w:szCs w:val="40"/>
          <w:u w:val="single"/>
        </w:rPr>
      </w:pPr>
      <w:r>
        <w:rPr>
          <w:b/>
          <w:bCs/>
          <w:sz w:val="40"/>
          <w:szCs w:val="40"/>
          <w:u w:val="single"/>
        </w:rPr>
        <w:t xml:space="preserve">Fig </w:t>
      </w:r>
      <w:r w:rsidR="00EC40E3" w:rsidRPr="000B541B">
        <w:rPr>
          <w:b/>
          <w:bCs/>
          <w:sz w:val="40"/>
          <w:szCs w:val="40"/>
          <w:u w:val="single"/>
        </w:rPr>
        <w:t>3.2 System Architecture:</w:t>
      </w:r>
    </w:p>
    <w:p w14:paraId="2C8F9E88" w14:textId="77777777" w:rsidR="00EC40E3" w:rsidRDefault="00EC40E3" w:rsidP="00271E9E">
      <w:pPr>
        <w:pStyle w:val="Chaptertitle1"/>
      </w:pPr>
    </w:p>
    <w:p w14:paraId="1CC18646" w14:textId="77777777" w:rsidR="00EC40E3" w:rsidRDefault="00EC40E3" w:rsidP="00271E9E">
      <w:pPr>
        <w:pStyle w:val="Chaptertitle1"/>
      </w:pPr>
    </w:p>
    <w:p w14:paraId="7670C9EF" w14:textId="77777777" w:rsidR="00482B3C" w:rsidRDefault="00482B3C" w:rsidP="00271E9E">
      <w:pPr>
        <w:pStyle w:val="Chaptertitle1"/>
      </w:pPr>
    </w:p>
    <w:p w14:paraId="4748EE1E" w14:textId="77777777" w:rsidR="00EC40E3" w:rsidRDefault="00EC40E3" w:rsidP="00271E9E">
      <w:pPr>
        <w:pStyle w:val="Chaptertitle1"/>
      </w:pPr>
    </w:p>
    <w:p w14:paraId="786E0F25" w14:textId="77777777" w:rsidR="00EA09E3" w:rsidRDefault="00EA09E3" w:rsidP="00271E9E">
      <w:pPr>
        <w:pStyle w:val="Chaptertitle1"/>
      </w:pPr>
    </w:p>
    <w:p w14:paraId="2ED0766B" w14:textId="77777777" w:rsidR="00EA09E3" w:rsidRDefault="00EA09E3" w:rsidP="00271E9E">
      <w:pPr>
        <w:pStyle w:val="Chaptertitle1"/>
      </w:pPr>
    </w:p>
    <w:p w14:paraId="54E8DE29" w14:textId="77777777" w:rsidR="00EA09E3" w:rsidRDefault="00EA09E3" w:rsidP="00271E9E">
      <w:pPr>
        <w:pStyle w:val="Chaptertitle1"/>
      </w:pPr>
    </w:p>
    <w:p w14:paraId="7C62A7C0" w14:textId="77777777" w:rsidR="00EA09E3" w:rsidRDefault="00EA09E3" w:rsidP="00271E9E">
      <w:pPr>
        <w:pStyle w:val="Chaptertitle1"/>
      </w:pPr>
    </w:p>
    <w:p w14:paraId="417F134A" w14:textId="77777777" w:rsidR="00EA09E3" w:rsidRDefault="00EA09E3" w:rsidP="00271E9E">
      <w:pPr>
        <w:pStyle w:val="Chaptertitle1"/>
      </w:pPr>
    </w:p>
    <w:p w14:paraId="6F228D20" w14:textId="77777777" w:rsidR="00EA09E3" w:rsidRDefault="00EA09E3" w:rsidP="00271E9E">
      <w:pPr>
        <w:pStyle w:val="Chaptertitle1"/>
      </w:pPr>
    </w:p>
    <w:p w14:paraId="53E3C1B3" w14:textId="77777777" w:rsidR="00EC40E3" w:rsidRDefault="00EC40E3" w:rsidP="00271E9E">
      <w:pPr>
        <w:pStyle w:val="Chaptertitle1"/>
      </w:pPr>
      <w:r w:rsidRPr="00F354B9">
        <w:drawing>
          <wp:inline distT="0" distB="0" distL="0" distR="0" wp14:anchorId="71C5C2A8" wp14:editId="5F730EB3">
            <wp:extent cx="5948138" cy="4076700"/>
            <wp:effectExtent l="0" t="0" r="0" b="0"/>
            <wp:docPr id="327764000" name="Picture 2" descr="A diagram of a system archite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96396" name="Picture 2" descr="A diagram of a system architectur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4705" cy="4088055"/>
                    </a:xfrm>
                    <a:prstGeom prst="rect">
                      <a:avLst/>
                    </a:prstGeom>
                    <a:noFill/>
                    <a:ln>
                      <a:noFill/>
                    </a:ln>
                  </pic:spPr>
                </pic:pic>
              </a:graphicData>
            </a:graphic>
          </wp:inline>
        </w:drawing>
      </w:r>
    </w:p>
    <w:p w14:paraId="638AD0D5" w14:textId="77777777" w:rsidR="00EC40E3" w:rsidRDefault="00EC40E3" w:rsidP="00271E9E">
      <w:pPr>
        <w:pStyle w:val="Chaptertitle1"/>
      </w:pPr>
    </w:p>
    <w:p w14:paraId="5F7A6F4B" w14:textId="77777777" w:rsidR="00EC40E3" w:rsidRDefault="00EC40E3" w:rsidP="00271E9E">
      <w:pPr>
        <w:pStyle w:val="Chaptertitle1"/>
      </w:pPr>
    </w:p>
    <w:p w14:paraId="770C6A02" w14:textId="77777777" w:rsidR="00EC40E3" w:rsidRDefault="00EC40E3" w:rsidP="00271E9E">
      <w:pPr>
        <w:pStyle w:val="Chaptertitle1"/>
      </w:pPr>
    </w:p>
    <w:p w14:paraId="1F09AC55" w14:textId="77777777" w:rsidR="00EC40E3" w:rsidRDefault="00EC40E3" w:rsidP="00271E9E">
      <w:pPr>
        <w:pStyle w:val="Chaptertitle1"/>
      </w:pPr>
    </w:p>
    <w:p w14:paraId="51250DB2" w14:textId="77777777" w:rsidR="00EC40E3" w:rsidRDefault="00EC40E3" w:rsidP="00271E9E">
      <w:pPr>
        <w:pStyle w:val="Chaptertitle1"/>
      </w:pPr>
    </w:p>
    <w:p w14:paraId="658BF979" w14:textId="77777777" w:rsidR="00482B3C" w:rsidRPr="00482B3C" w:rsidRDefault="00482B3C" w:rsidP="00482B3C">
      <w:pPr>
        <w:spacing w:after="0"/>
        <w:rPr>
          <w:rFonts w:cstheme="majorBidi"/>
          <w:sz w:val="36"/>
          <w:szCs w:val="36"/>
        </w:rPr>
      </w:pPr>
    </w:p>
    <w:p w14:paraId="5632362C" w14:textId="547D49FB" w:rsidR="000F106D" w:rsidRPr="00482B3C" w:rsidRDefault="000F106D" w:rsidP="00482B3C">
      <w:pPr>
        <w:spacing w:after="0"/>
        <w:rPr>
          <w:rFonts w:cstheme="majorBidi"/>
          <w:sz w:val="36"/>
          <w:szCs w:val="36"/>
        </w:rPr>
      </w:pPr>
      <w:r w:rsidRPr="00482B3C">
        <w:rPr>
          <w:rFonts w:cstheme="majorBidi"/>
          <w:sz w:val="36"/>
          <w:szCs w:val="36"/>
        </w:rPr>
        <w:lastRenderedPageBreak/>
        <w:t>- Frontend:  A simple HTML/CSS payment form where users can enter transaction details such as amount, sender balance, recipient balance, and transaction type.</w:t>
      </w:r>
    </w:p>
    <w:p w14:paraId="5F552088" w14:textId="77777777" w:rsidR="000F106D" w:rsidRPr="00482B3C" w:rsidRDefault="000F106D" w:rsidP="00482B3C">
      <w:pPr>
        <w:spacing w:after="0"/>
        <w:rPr>
          <w:rFonts w:cstheme="majorBidi"/>
          <w:sz w:val="36"/>
          <w:szCs w:val="36"/>
        </w:rPr>
      </w:pPr>
      <w:r w:rsidRPr="00482B3C">
        <w:rPr>
          <w:rFonts w:cstheme="majorBidi"/>
          <w:sz w:val="36"/>
          <w:szCs w:val="36"/>
        </w:rPr>
        <w:t>- Backend:  A Flask-based RESTful API that receives transaction data from the frontend. It preprocesses the input data, loads the trained Dense Neural Network model, and predicts whether the transaction is fraudulent or not.</w:t>
      </w:r>
    </w:p>
    <w:p w14:paraId="5FCDE67C" w14:textId="5CB323D8" w:rsidR="000F106D" w:rsidRPr="00482B3C" w:rsidRDefault="000F106D" w:rsidP="00482B3C">
      <w:pPr>
        <w:spacing w:after="0"/>
        <w:rPr>
          <w:rFonts w:cstheme="majorBidi"/>
          <w:sz w:val="36"/>
          <w:szCs w:val="36"/>
        </w:rPr>
      </w:pPr>
      <w:r w:rsidRPr="00482B3C">
        <w:rPr>
          <w:rFonts w:cstheme="majorBidi"/>
          <w:sz w:val="36"/>
          <w:szCs w:val="36"/>
        </w:rPr>
        <w:t>- Machine Learning Model:</w:t>
      </w:r>
      <w:r w:rsidR="00482B3C">
        <w:rPr>
          <w:rFonts w:cstheme="majorBidi"/>
          <w:sz w:val="36"/>
          <w:szCs w:val="36"/>
        </w:rPr>
        <w:t xml:space="preserve"> </w:t>
      </w:r>
      <w:r w:rsidRPr="00482B3C">
        <w:rPr>
          <w:rFonts w:cstheme="majorBidi"/>
          <w:sz w:val="36"/>
          <w:szCs w:val="36"/>
        </w:rPr>
        <w:t>A DNN model trained on preprocessed and balanced transaction data. It outputs a binary classification (0 = legitimate, 1 = fraud).</w:t>
      </w:r>
    </w:p>
    <w:p w14:paraId="75963FEF" w14:textId="45EE8840" w:rsidR="000F106D" w:rsidRPr="00482B3C" w:rsidRDefault="000F106D" w:rsidP="00482B3C">
      <w:pPr>
        <w:spacing w:after="0"/>
        <w:rPr>
          <w:rFonts w:cstheme="majorBidi"/>
          <w:sz w:val="36"/>
          <w:szCs w:val="36"/>
        </w:rPr>
      </w:pPr>
      <w:r w:rsidRPr="00482B3C">
        <w:rPr>
          <w:rFonts w:cstheme="majorBidi"/>
          <w:sz w:val="36"/>
          <w:szCs w:val="36"/>
        </w:rPr>
        <w:t>- Response: The backend sends the prediction result (e.g., "Fraudulent transaction detected") back to the frontend for display.</w:t>
      </w:r>
    </w:p>
    <w:p w14:paraId="0827B2E4" w14:textId="77777777" w:rsidR="00482B3C" w:rsidRDefault="000F106D" w:rsidP="00482B3C">
      <w:pPr>
        <w:spacing w:after="0"/>
        <w:rPr>
          <w:rFonts w:cstheme="majorBidi"/>
          <w:sz w:val="36"/>
          <w:szCs w:val="36"/>
        </w:rPr>
      </w:pPr>
      <w:r w:rsidRPr="00482B3C">
        <w:rPr>
          <w:rFonts w:cstheme="majorBidi"/>
          <w:sz w:val="36"/>
          <w:szCs w:val="36"/>
        </w:rPr>
        <w:t>This architecture ensures a real-time, user-friendly, and scalable solution for detecting fraudulent transactions during payment submission</w:t>
      </w:r>
      <w:r w:rsidR="00482B3C">
        <w:rPr>
          <w:rFonts w:cstheme="majorBidi"/>
          <w:sz w:val="36"/>
          <w:szCs w:val="36"/>
        </w:rPr>
        <w:t>.</w:t>
      </w:r>
    </w:p>
    <w:p w14:paraId="0D598267" w14:textId="5F3B31CB" w:rsidR="00271E9E" w:rsidRDefault="00EC40E3" w:rsidP="00271E9E">
      <w:pPr>
        <w:spacing w:after="0"/>
        <w:rPr>
          <w:rFonts w:cstheme="majorBidi"/>
          <w:sz w:val="36"/>
          <w:szCs w:val="36"/>
        </w:rPr>
      </w:pPr>
      <w:r w:rsidRPr="00482B3C">
        <w:rPr>
          <w:rFonts w:cstheme="majorBidi"/>
          <w:sz w:val="36"/>
          <w:szCs w:val="36"/>
        </w:rPr>
        <w:t>The proposed system follows a modular architecture that includes a simple frontend interface, a backend API, and a trained machine learning model for fraud detection. The major components are:</w:t>
      </w:r>
    </w:p>
    <w:p w14:paraId="726300C0" w14:textId="77777777" w:rsidR="00271E9E" w:rsidRPr="00271E9E" w:rsidRDefault="00271E9E" w:rsidP="00271E9E">
      <w:pPr>
        <w:spacing w:after="0"/>
        <w:rPr>
          <w:rFonts w:cstheme="majorBidi"/>
          <w:sz w:val="36"/>
          <w:szCs w:val="36"/>
        </w:rPr>
      </w:pPr>
    </w:p>
    <w:p w14:paraId="1BADE6E0" w14:textId="646E48C0" w:rsidR="001401D4" w:rsidRPr="00271E9E" w:rsidRDefault="00321D8B" w:rsidP="00271E9E">
      <w:pPr>
        <w:rPr>
          <w:b/>
          <w:bCs/>
          <w:sz w:val="36"/>
          <w:szCs w:val="36"/>
          <w:u w:val="single"/>
        </w:rPr>
      </w:pPr>
      <w:r w:rsidRPr="00271E9E">
        <w:rPr>
          <w:b/>
          <w:bCs/>
          <w:sz w:val="36"/>
          <w:szCs w:val="36"/>
          <w:u w:val="single"/>
        </w:rPr>
        <w:lastRenderedPageBreak/>
        <w:t>3.3</w:t>
      </w:r>
      <w:r w:rsidR="00942349">
        <w:rPr>
          <w:b/>
          <w:bCs/>
          <w:sz w:val="36"/>
          <w:szCs w:val="36"/>
          <w:u w:val="single"/>
        </w:rPr>
        <w:t xml:space="preserve"> </w:t>
      </w:r>
      <w:r w:rsidRPr="00271E9E">
        <w:rPr>
          <w:b/>
          <w:bCs/>
          <w:sz w:val="36"/>
          <w:szCs w:val="36"/>
          <w:u w:val="single"/>
        </w:rPr>
        <w:t>Algorithms</w:t>
      </w:r>
      <w:r w:rsidR="00EC40E3" w:rsidRPr="00271E9E">
        <w:rPr>
          <w:b/>
          <w:bCs/>
          <w:sz w:val="36"/>
          <w:szCs w:val="36"/>
          <w:u w:val="single"/>
        </w:rPr>
        <w:t>/</w:t>
      </w:r>
      <w:r w:rsidRPr="00271E9E">
        <w:rPr>
          <w:b/>
          <w:bCs/>
          <w:sz w:val="36"/>
          <w:szCs w:val="36"/>
          <w:u w:val="single"/>
        </w:rPr>
        <w:t>frameworks used:</w:t>
      </w:r>
    </w:p>
    <w:p w14:paraId="5685AB2A" w14:textId="77777777" w:rsidR="00271E9E" w:rsidRPr="00EC40E3" w:rsidRDefault="00271E9E" w:rsidP="00271E9E">
      <w:pPr>
        <w:pStyle w:val="Chaptertitle1"/>
      </w:pPr>
    </w:p>
    <w:p w14:paraId="7669A593" w14:textId="77777777" w:rsidR="001401D4" w:rsidRPr="007D4B3F" w:rsidRDefault="001401D4" w:rsidP="001401D4">
      <w:pPr>
        <w:spacing w:line="278" w:lineRule="auto"/>
        <w:jc w:val="left"/>
        <w:rPr>
          <w:b/>
          <w:bCs/>
          <w:sz w:val="36"/>
          <w:szCs w:val="36"/>
          <w:u w:val="single"/>
        </w:rPr>
      </w:pPr>
      <w:r w:rsidRPr="007D4B3F">
        <w:rPr>
          <w:b/>
          <w:bCs/>
          <w:sz w:val="36"/>
          <w:szCs w:val="36"/>
          <w:u w:val="single"/>
        </w:rPr>
        <w:t>1) Logistic Regression</w:t>
      </w:r>
    </w:p>
    <w:p w14:paraId="11551DFD" w14:textId="65A14F8A" w:rsidR="001401D4" w:rsidRDefault="001401D4" w:rsidP="00482B3C">
      <w:pPr>
        <w:spacing w:line="278" w:lineRule="auto"/>
        <w:jc w:val="left"/>
        <w:rPr>
          <w:sz w:val="36"/>
          <w:szCs w:val="36"/>
        </w:rPr>
      </w:pPr>
      <w:r w:rsidRPr="002B3F6A">
        <w:rPr>
          <w:sz w:val="36"/>
          <w:szCs w:val="36"/>
        </w:rPr>
        <w:t>Logistic regression is a classification algorithm used to find the probability of event success and event failure. It is used when the dependent variable is binary</w:t>
      </w:r>
      <w:r>
        <w:rPr>
          <w:sz w:val="36"/>
          <w:szCs w:val="36"/>
        </w:rPr>
        <w:t xml:space="preserve"> </w:t>
      </w:r>
      <w:r w:rsidRPr="002B3F6A">
        <w:rPr>
          <w:sz w:val="36"/>
          <w:szCs w:val="36"/>
        </w:rPr>
        <w:t>(0/1, True/False, Yes/No) in nature. It supports categorizing data into discrete classes by studying the relationship from a given set of labelled data. It learns a linear relationship from the given dataset and then introduces a non-linearity in the form of the Sigmoid function.</w:t>
      </w:r>
    </w:p>
    <w:p w14:paraId="768AACB4" w14:textId="77777777" w:rsidR="001401D4" w:rsidRPr="002B3F6A" w:rsidRDefault="001401D4" w:rsidP="001401D4">
      <w:pPr>
        <w:spacing w:line="278" w:lineRule="auto"/>
        <w:jc w:val="left"/>
        <w:rPr>
          <w:sz w:val="36"/>
          <w:szCs w:val="36"/>
        </w:rPr>
      </w:pPr>
    </w:p>
    <w:p w14:paraId="4110694E" w14:textId="77777777" w:rsidR="001401D4" w:rsidRPr="000B541B" w:rsidRDefault="001401D4" w:rsidP="001401D4">
      <w:pPr>
        <w:spacing w:line="278" w:lineRule="auto"/>
        <w:jc w:val="left"/>
        <w:rPr>
          <w:b/>
          <w:bCs/>
          <w:sz w:val="36"/>
          <w:szCs w:val="36"/>
          <w:u w:val="single"/>
        </w:rPr>
      </w:pPr>
      <w:r w:rsidRPr="000B541B">
        <w:rPr>
          <w:b/>
          <w:bCs/>
          <w:sz w:val="36"/>
          <w:szCs w:val="36"/>
          <w:u w:val="single"/>
        </w:rPr>
        <w:t>Advantages of this model:</w:t>
      </w:r>
    </w:p>
    <w:p w14:paraId="2DA4AF2D" w14:textId="77777777" w:rsidR="001401D4" w:rsidRPr="002B3F6A" w:rsidRDefault="001401D4" w:rsidP="001401D4">
      <w:pPr>
        <w:spacing w:after="0" w:line="278" w:lineRule="auto"/>
        <w:jc w:val="left"/>
        <w:rPr>
          <w:sz w:val="36"/>
          <w:szCs w:val="36"/>
        </w:rPr>
      </w:pPr>
      <w:r w:rsidRPr="002B3F6A">
        <w:rPr>
          <w:sz w:val="36"/>
          <w:szCs w:val="36"/>
        </w:rPr>
        <w:t>Logistic regression is easier to implement, interpret, and very efficient to train.</w:t>
      </w:r>
    </w:p>
    <w:p w14:paraId="21E12306" w14:textId="77777777" w:rsidR="001401D4" w:rsidRPr="002B3F6A" w:rsidRDefault="001401D4" w:rsidP="001401D4">
      <w:pPr>
        <w:spacing w:after="0" w:line="278" w:lineRule="auto"/>
        <w:jc w:val="left"/>
        <w:rPr>
          <w:sz w:val="36"/>
          <w:szCs w:val="36"/>
        </w:rPr>
      </w:pPr>
      <w:r w:rsidRPr="002B3F6A">
        <w:rPr>
          <w:sz w:val="36"/>
          <w:szCs w:val="36"/>
        </w:rPr>
        <w:t>It makes no assumptions about distributions of classes in feature space.</w:t>
      </w:r>
    </w:p>
    <w:p w14:paraId="55095034" w14:textId="77777777" w:rsidR="001401D4" w:rsidRPr="002B3F6A" w:rsidRDefault="001401D4" w:rsidP="001401D4">
      <w:pPr>
        <w:spacing w:after="0" w:line="278" w:lineRule="auto"/>
        <w:jc w:val="left"/>
        <w:rPr>
          <w:sz w:val="36"/>
          <w:szCs w:val="36"/>
        </w:rPr>
      </w:pPr>
      <w:r w:rsidRPr="002B3F6A">
        <w:rPr>
          <w:sz w:val="36"/>
          <w:szCs w:val="36"/>
        </w:rPr>
        <w:t>It can easily extend to multiple classes (multinomial regression) and a natural probabilistic view of class predictions.</w:t>
      </w:r>
    </w:p>
    <w:p w14:paraId="6156CF7A" w14:textId="77777777" w:rsidR="001401D4" w:rsidRPr="002B3F6A" w:rsidRDefault="001401D4" w:rsidP="001401D4">
      <w:pPr>
        <w:spacing w:after="0" w:line="278" w:lineRule="auto"/>
        <w:jc w:val="left"/>
        <w:rPr>
          <w:sz w:val="36"/>
          <w:szCs w:val="36"/>
        </w:rPr>
      </w:pPr>
      <w:r w:rsidRPr="002B3F6A">
        <w:rPr>
          <w:sz w:val="36"/>
          <w:szCs w:val="36"/>
        </w:rPr>
        <w:t>It not only provides a measure of how appropriate a predictor (coefficient size) is, but also its direction of association (positive or negative).</w:t>
      </w:r>
    </w:p>
    <w:p w14:paraId="5A626D6F" w14:textId="77777777" w:rsidR="001401D4" w:rsidRPr="002B3F6A" w:rsidRDefault="001401D4" w:rsidP="001401D4">
      <w:pPr>
        <w:spacing w:after="0" w:line="278" w:lineRule="auto"/>
        <w:jc w:val="left"/>
        <w:rPr>
          <w:sz w:val="36"/>
          <w:szCs w:val="36"/>
        </w:rPr>
      </w:pPr>
      <w:r w:rsidRPr="002B3F6A">
        <w:rPr>
          <w:sz w:val="36"/>
          <w:szCs w:val="36"/>
        </w:rPr>
        <w:t>It is very fast at classifying unknown records.</w:t>
      </w:r>
    </w:p>
    <w:p w14:paraId="0D0D2DAB" w14:textId="77777777" w:rsidR="001401D4" w:rsidRDefault="001401D4" w:rsidP="001401D4">
      <w:pPr>
        <w:spacing w:after="0" w:line="278" w:lineRule="auto"/>
        <w:jc w:val="left"/>
        <w:rPr>
          <w:sz w:val="36"/>
          <w:szCs w:val="36"/>
        </w:rPr>
      </w:pPr>
    </w:p>
    <w:p w14:paraId="40A1EA6B" w14:textId="77777777" w:rsidR="001401D4" w:rsidRDefault="001401D4" w:rsidP="001401D4">
      <w:pPr>
        <w:spacing w:line="278" w:lineRule="auto"/>
        <w:jc w:val="left"/>
        <w:rPr>
          <w:sz w:val="36"/>
          <w:szCs w:val="36"/>
          <w:u w:val="single"/>
        </w:rPr>
      </w:pPr>
    </w:p>
    <w:p w14:paraId="38E1A7B9" w14:textId="77777777" w:rsidR="00EA09E3" w:rsidRDefault="00EA09E3" w:rsidP="001401D4">
      <w:pPr>
        <w:spacing w:line="278" w:lineRule="auto"/>
        <w:jc w:val="left"/>
        <w:rPr>
          <w:sz w:val="36"/>
          <w:szCs w:val="36"/>
          <w:u w:val="single"/>
        </w:rPr>
      </w:pPr>
    </w:p>
    <w:p w14:paraId="4D9DB3A4" w14:textId="5B03ECD7" w:rsidR="001401D4" w:rsidRPr="000B541B" w:rsidRDefault="001401D4" w:rsidP="001401D4">
      <w:pPr>
        <w:spacing w:line="278" w:lineRule="auto"/>
        <w:jc w:val="left"/>
        <w:rPr>
          <w:b/>
          <w:bCs/>
          <w:sz w:val="36"/>
          <w:szCs w:val="36"/>
          <w:u w:val="single"/>
        </w:rPr>
      </w:pPr>
      <w:r w:rsidRPr="000B541B">
        <w:rPr>
          <w:b/>
          <w:bCs/>
          <w:sz w:val="36"/>
          <w:szCs w:val="36"/>
          <w:u w:val="single"/>
        </w:rPr>
        <w:t>Disadvantages of this model:</w:t>
      </w:r>
    </w:p>
    <w:p w14:paraId="36016F19" w14:textId="77777777" w:rsidR="001401D4" w:rsidRPr="002B3F6A" w:rsidRDefault="001401D4" w:rsidP="001401D4">
      <w:pPr>
        <w:spacing w:after="0" w:line="278" w:lineRule="auto"/>
        <w:jc w:val="left"/>
        <w:rPr>
          <w:sz w:val="36"/>
          <w:szCs w:val="36"/>
        </w:rPr>
      </w:pPr>
      <w:r w:rsidRPr="002B3F6A">
        <w:rPr>
          <w:sz w:val="36"/>
          <w:szCs w:val="36"/>
        </w:rPr>
        <w:t>If the number of observations is less than the number of features, Logistic Regression should not be used, otherwise, it may lead to overfitting.</w:t>
      </w:r>
    </w:p>
    <w:p w14:paraId="700FE7B9" w14:textId="77777777" w:rsidR="001401D4" w:rsidRPr="002B3F6A" w:rsidRDefault="001401D4" w:rsidP="001401D4">
      <w:pPr>
        <w:spacing w:after="0" w:line="278" w:lineRule="auto"/>
        <w:jc w:val="left"/>
        <w:rPr>
          <w:sz w:val="36"/>
          <w:szCs w:val="36"/>
        </w:rPr>
      </w:pPr>
      <w:r w:rsidRPr="002B3F6A">
        <w:rPr>
          <w:sz w:val="36"/>
          <w:szCs w:val="36"/>
        </w:rPr>
        <w:t>It constructs linear boundaries</w:t>
      </w:r>
    </w:p>
    <w:p w14:paraId="2D3995A6" w14:textId="77777777" w:rsidR="001401D4" w:rsidRPr="002B3F6A" w:rsidRDefault="001401D4" w:rsidP="001401D4">
      <w:pPr>
        <w:spacing w:after="0" w:line="278" w:lineRule="auto"/>
        <w:jc w:val="left"/>
        <w:rPr>
          <w:sz w:val="36"/>
          <w:szCs w:val="36"/>
        </w:rPr>
      </w:pPr>
      <w:r w:rsidRPr="002B3F6A">
        <w:rPr>
          <w:sz w:val="36"/>
          <w:szCs w:val="36"/>
        </w:rPr>
        <w:t>The major limitation of Logistic Regression is the assumption of linearity between the dependent variable and the independent variables.</w:t>
      </w:r>
    </w:p>
    <w:p w14:paraId="152EDB72" w14:textId="77777777" w:rsidR="001401D4" w:rsidRPr="002B3F6A" w:rsidRDefault="001401D4" w:rsidP="001401D4">
      <w:pPr>
        <w:spacing w:after="0" w:line="278" w:lineRule="auto"/>
        <w:jc w:val="left"/>
        <w:rPr>
          <w:sz w:val="36"/>
          <w:szCs w:val="36"/>
        </w:rPr>
      </w:pPr>
      <w:r w:rsidRPr="002B3F6A">
        <w:rPr>
          <w:sz w:val="36"/>
          <w:szCs w:val="36"/>
        </w:rPr>
        <w:t>It can only be used to predict discrete functions.</w:t>
      </w:r>
    </w:p>
    <w:p w14:paraId="41A56B99" w14:textId="77777777" w:rsidR="001401D4" w:rsidRPr="002B3F6A" w:rsidRDefault="001401D4" w:rsidP="001401D4">
      <w:pPr>
        <w:spacing w:after="0" w:line="278" w:lineRule="auto"/>
        <w:jc w:val="left"/>
        <w:rPr>
          <w:sz w:val="36"/>
          <w:szCs w:val="36"/>
        </w:rPr>
      </w:pPr>
      <w:r w:rsidRPr="002B3F6A">
        <w:rPr>
          <w:sz w:val="36"/>
          <w:szCs w:val="36"/>
        </w:rPr>
        <w:t>Hence, the dependent variable of Logistic Regression is bound to the discrete number set.</w:t>
      </w:r>
    </w:p>
    <w:p w14:paraId="021D957E" w14:textId="77777777" w:rsidR="001401D4" w:rsidRPr="002B3F6A" w:rsidRDefault="001401D4" w:rsidP="001401D4">
      <w:pPr>
        <w:spacing w:after="0" w:line="278" w:lineRule="auto"/>
        <w:jc w:val="left"/>
        <w:rPr>
          <w:sz w:val="36"/>
          <w:szCs w:val="36"/>
        </w:rPr>
      </w:pPr>
      <w:r w:rsidRPr="002B3F6A">
        <w:rPr>
          <w:sz w:val="36"/>
          <w:szCs w:val="36"/>
        </w:rPr>
        <w:t>Non-linear problems can't be solved with logistic regression because it has a linear decision surface. Linearly separable data is rarely found in real-world scenarios.</w:t>
      </w:r>
    </w:p>
    <w:p w14:paraId="43FCAC22" w14:textId="77777777" w:rsidR="001401D4" w:rsidRDefault="001401D4" w:rsidP="001401D4">
      <w:pPr>
        <w:spacing w:line="278" w:lineRule="auto"/>
        <w:jc w:val="left"/>
        <w:rPr>
          <w:b/>
          <w:bCs/>
        </w:rPr>
      </w:pPr>
    </w:p>
    <w:p w14:paraId="4F647862" w14:textId="77777777" w:rsidR="001401D4" w:rsidRDefault="001401D4" w:rsidP="001401D4">
      <w:pPr>
        <w:spacing w:line="278" w:lineRule="auto"/>
        <w:jc w:val="left"/>
        <w:rPr>
          <w:b/>
          <w:bCs/>
        </w:rPr>
      </w:pPr>
    </w:p>
    <w:p w14:paraId="5C6B24E3" w14:textId="77777777" w:rsidR="001401D4" w:rsidRDefault="001401D4" w:rsidP="001401D4">
      <w:pPr>
        <w:spacing w:line="278" w:lineRule="auto"/>
        <w:jc w:val="left"/>
      </w:pPr>
    </w:p>
    <w:p w14:paraId="1BFE1856" w14:textId="77777777" w:rsidR="001401D4" w:rsidRDefault="001401D4" w:rsidP="001401D4">
      <w:pPr>
        <w:spacing w:line="278" w:lineRule="auto"/>
        <w:jc w:val="left"/>
      </w:pPr>
    </w:p>
    <w:p w14:paraId="3C497F7D" w14:textId="77777777" w:rsidR="001401D4" w:rsidRDefault="001401D4" w:rsidP="001401D4">
      <w:pPr>
        <w:spacing w:line="278" w:lineRule="auto"/>
        <w:jc w:val="left"/>
      </w:pPr>
    </w:p>
    <w:p w14:paraId="7C7EDF70" w14:textId="77777777" w:rsidR="001401D4" w:rsidRDefault="001401D4" w:rsidP="001401D4">
      <w:pPr>
        <w:spacing w:line="278" w:lineRule="auto"/>
        <w:jc w:val="left"/>
      </w:pPr>
    </w:p>
    <w:p w14:paraId="2DE4E513" w14:textId="77777777" w:rsidR="001401D4" w:rsidRDefault="001401D4" w:rsidP="001401D4">
      <w:pPr>
        <w:spacing w:line="278" w:lineRule="auto"/>
        <w:jc w:val="left"/>
      </w:pPr>
    </w:p>
    <w:p w14:paraId="2212443A" w14:textId="77777777" w:rsidR="001401D4" w:rsidRDefault="001401D4" w:rsidP="001401D4">
      <w:pPr>
        <w:spacing w:line="278" w:lineRule="auto"/>
        <w:jc w:val="left"/>
      </w:pPr>
    </w:p>
    <w:p w14:paraId="76984290" w14:textId="77777777" w:rsidR="001401D4" w:rsidRDefault="001401D4" w:rsidP="001401D4"/>
    <w:p w14:paraId="5837CDFD" w14:textId="77777777" w:rsidR="00EA09E3" w:rsidRDefault="00EA09E3" w:rsidP="001401D4"/>
    <w:p w14:paraId="7033B238" w14:textId="77777777" w:rsidR="00EA09E3" w:rsidRDefault="00EA09E3" w:rsidP="001401D4"/>
    <w:p w14:paraId="2E0AF644" w14:textId="77777777" w:rsidR="00EA09E3" w:rsidRDefault="00EA09E3" w:rsidP="001401D4"/>
    <w:p w14:paraId="2352AF68" w14:textId="77777777" w:rsidR="00EA09E3" w:rsidRPr="007D4B3F" w:rsidRDefault="00EA09E3" w:rsidP="001401D4">
      <w:pPr>
        <w:rPr>
          <w:b/>
          <w:bCs/>
        </w:rPr>
      </w:pPr>
    </w:p>
    <w:p w14:paraId="4A3E9422" w14:textId="77777777" w:rsidR="001401D4" w:rsidRDefault="001401D4" w:rsidP="001401D4">
      <w:pPr>
        <w:pStyle w:val="Title"/>
        <w:jc w:val="left"/>
        <w:rPr>
          <w:b/>
          <w:bCs/>
          <w:sz w:val="36"/>
          <w:szCs w:val="36"/>
          <w:u w:val="single"/>
        </w:rPr>
      </w:pPr>
      <w:r w:rsidRPr="007D4B3F">
        <w:rPr>
          <w:b/>
          <w:bCs/>
          <w:sz w:val="36"/>
          <w:szCs w:val="36"/>
          <w:u w:val="single"/>
        </w:rPr>
        <w:t>2) Decision tree</w:t>
      </w:r>
    </w:p>
    <w:p w14:paraId="5DC5C613" w14:textId="77777777" w:rsidR="001401D4" w:rsidRPr="007D4B3F" w:rsidRDefault="001401D4" w:rsidP="001401D4"/>
    <w:p w14:paraId="074CAC0F" w14:textId="77777777" w:rsidR="001401D4" w:rsidRDefault="001401D4" w:rsidP="001401D4">
      <w:pPr>
        <w:rPr>
          <w:sz w:val="36"/>
          <w:szCs w:val="36"/>
        </w:rPr>
      </w:pPr>
      <w:r w:rsidRPr="002B3F6A">
        <w:rPr>
          <w:sz w:val="36"/>
          <w:szCs w:val="36"/>
        </w:rPr>
        <w:t>Decision tree regression is a machine learning algorithm used for predictive modeling. It operates by recursively partitioning the dataset into subsets based on the values of input features, creating a hierarchical tree-like structure. Each internal node of the tree represents a decision based on a specific feature, leading to a subsequent split, while the leaf nodes contain the predicted numerical outcome.</w:t>
      </w:r>
    </w:p>
    <w:p w14:paraId="2371772B" w14:textId="77777777" w:rsidR="001401D4" w:rsidRDefault="001401D4" w:rsidP="001401D4">
      <w:pPr>
        <w:rPr>
          <w:sz w:val="36"/>
          <w:szCs w:val="36"/>
        </w:rPr>
      </w:pPr>
    </w:p>
    <w:p w14:paraId="52F57D8B" w14:textId="77777777" w:rsidR="001401D4" w:rsidRDefault="001401D4" w:rsidP="001401D4">
      <w:pPr>
        <w:rPr>
          <w:sz w:val="36"/>
          <w:szCs w:val="36"/>
        </w:rPr>
      </w:pPr>
    </w:p>
    <w:p w14:paraId="2EDE1DEE" w14:textId="77777777" w:rsidR="001401D4" w:rsidRDefault="001401D4" w:rsidP="001401D4">
      <w:pPr>
        <w:rPr>
          <w:sz w:val="36"/>
          <w:szCs w:val="36"/>
        </w:rPr>
      </w:pPr>
    </w:p>
    <w:p w14:paraId="1A2F0489" w14:textId="77777777" w:rsidR="001401D4" w:rsidRDefault="001401D4" w:rsidP="001401D4">
      <w:pPr>
        <w:rPr>
          <w:sz w:val="36"/>
          <w:szCs w:val="36"/>
        </w:rPr>
      </w:pPr>
    </w:p>
    <w:p w14:paraId="18CDC3C7" w14:textId="77777777" w:rsidR="001401D4" w:rsidRDefault="001401D4" w:rsidP="001401D4">
      <w:pPr>
        <w:rPr>
          <w:sz w:val="36"/>
          <w:szCs w:val="36"/>
        </w:rPr>
      </w:pPr>
    </w:p>
    <w:p w14:paraId="28DC7220" w14:textId="77777777" w:rsidR="001401D4" w:rsidRPr="002B3F6A" w:rsidRDefault="001401D4" w:rsidP="001401D4">
      <w:pPr>
        <w:rPr>
          <w:sz w:val="36"/>
          <w:szCs w:val="36"/>
        </w:rPr>
      </w:pPr>
    </w:p>
    <w:p w14:paraId="2C12FE62" w14:textId="77777777" w:rsidR="001401D4" w:rsidRDefault="001401D4" w:rsidP="001401D4">
      <w:pPr>
        <w:spacing w:line="278" w:lineRule="auto"/>
        <w:jc w:val="left"/>
        <w:rPr>
          <w:sz w:val="36"/>
          <w:szCs w:val="36"/>
          <w:u w:val="single"/>
        </w:rPr>
      </w:pPr>
    </w:p>
    <w:p w14:paraId="6FB5B763" w14:textId="77777777" w:rsidR="001401D4" w:rsidRPr="000B541B" w:rsidRDefault="001401D4" w:rsidP="001401D4">
      <w:pPr>
        <w:spacing w:line="278" w:lineRule="auto"/>
        <w:jc w:val="left"/>
        <w:rPr>
          <w:b/>
          <w:bCs/>
          <w:sz w:val="36"/>
          <w:szCs w:val="36"/>
          <w:u w:val="single"/>
        </w:rPr>
      </w:pPr>
      <w:r w:rsidRPr="000B541B">
        <w:rPr>
          <w:b/>
          <w:bCs/>
          <w:sz w:val="36"/>
          <w:szCs w:val="36"/>
          <w:u w:val="single"/>
        </w:rPr>
        <w:t>Advantages of this model:</w:t>
      </w:r>
    </w:p>
    <w:p w14:paraId="29493D3D" w14:textId="77777777" w:rsidR="001401D4" w:rsidRPr="002B3F6A" w:rsidRDefault="001401D4" w:rsidP="001401D4">
      <w:pPr>
        <w:spacing w:line="278" w:lineRule="auto"/>
        <w:jc w:val="left"/>
        <w:rPr>
          <w:sz w:val="36"/>
          <w:szCs w:val="36"/>
          <w:u w:val="single"/>
        </w:rPr>
      </w:pPr>
    </w:p>
    <w:p w14:paraId="79BF12C4" w14:textId="77777777" w:rsidR="001401D4" w:rsidRDefault="001401D4" w:rsidP="001401D4">
      <w:pPr>
        <w:spacing w:after="0"/>
        <w:rPr>
          <w:sz w:val="36"/>
          <w:szCs w:val="36"/>
        </w:rPr>
      </w:pPr>
      <w:r w:rsidRPr="002B3F6A">
        <w:rPr>
          <w:sz w:val="36"/>
          <w:szCs w:val="36"/>
        </w:rPr>
        <w:t>Interpretability:</w:t>
      </w:r>
      <w:r>
        <w:rPr>
          <w:sz w:val="36"/>
          <w:szCs w:val="36"/>
        </w:rPr>
        <w:t xml:space="preserve"> </w:t>
      </w:r>
      <w:r w:rsidRPr="002B3F6A">
        <w:rPr>
          <w:sz w:val="36"/>
          <w:szCs w:val="36"/>
        </w:rPr>
        <w:t>The decision rules learned by the algorithm are easy to understand and visualize, making it simple to explain to non-technical stakeholders</w:t>
      </w:r>
      <w:r>
        <w:rPr>
          <w:sz w:val="36"/>
          <w:szCs w:val="36"/>
        </w:rPr>
        <w:t>.</w:t>
      </w:r>
    </w:p>
    <w:p w14:paraId="323FDF97" w14:textId="77777777" w:rsidR="001401D4" w:rsidRDefault="001401D4" w:rsidP="001401D4">
      <w:pPr>
        <w:spacing w:after="0"/>
        <w:rPr>
          <w:sz w:val="36"/>
          <w:szCs w:val="36"/>
        </w:rPr>
      </w:pPr>
      <w:r w:rsidRPr="002B3F6A">
        <w:rPr>
          <w:sz w:val="36"/>
          <w:szCs w:val="36"/>
        </w:rPr>
        <w:t>Non-linear relationships: Decision trees can capture non-linear relationships between features and the target variable</w:t>
      </w:r>
      <w:r>
        <w:rPr>
          <w:sz w:val="36"/>
          <w:szCs w:val="36"/>
        </w:rPr>
        <w:t>,</w:t>
      </w:r>
      <w:r w:rsidRPr="002B3F6A">
        <w:rPr>
          <w:sz w:val="36"/>
          <w:szCs w:val="36"/>
        </w:rPr>
        <w:t xml:space="preserve"> making them suitable for datasets with intricate patterns.</w:t>
      </w:r>
      <w:r>
        <w:rPr>
          <w:sz w:val="36"/>
          <w:szCs w:val="36"/>
        </w:rPr>
        <w:t xml:space="preserve"> </w:t>
      </w:r>
    </w:p>
    <w:p w14:paraId="57717D65" w14:textId="77777777" w:rsidR="001401D4" w:rsidRPr="002B3F6A" w:rsidRDefault="001401D4" w:rsidP="001401D4">
      <w:pPr>
        <w:spacing w:after="0"/>
        <w:rPr>
          <w:sz w:val="36"/>
          <w:szCs w:val="36"/>
        </w:rPr>
      </w:pPr>
      <w:r w:rsidRPr="002B3F6A">
        <w:rPr>
          <w:sz w:val="36"/>
          <w:szCs w:val="36"/>
        </w:rPr>
        <w:t>No feature scaling required:</w:t>
      </w:r>
      <w:r w:rsidRPr="007D4B3F">
        <w:rPr>
          <w:sz w:val="36"/>
          <w:szCs w:val="36"/>
        </w:rPr>
        <w:t xml:space="preserve"> Decision trees are not sensitive to the scale of features,</w:t>
      </w:r>
      <w:r w:rsidRPr="002B3F6A">
        <w:rPr>
          <w:sz w:val="36"/>
          <w:szCs w:val="36"/>
        </w:rPr>
        <w:t xml:space="preserve"> there's no need for feature scaling (e.g., normalization or standardization) as required by some other algorithms</w:t>
      </w:r>
      <w:r>
        <w:rPr>
          <w:sz w:val="36"/>
          <w:szCs w:val="36"/>
        </w:rPr>
        <w:t>.</w:t>
      </w:r>
    </w:p>
    <w:p w14:paraId="37E467DB" w14:textId="77777777" w:rsidR="001401D4" w:rsidRDefault="001401D4" w:rsidP="001401D4">
      <w:pPr>
        <w:spacing w:after="0"/>
        <w:rPr>
          <w:sz w:val="36"/>
          <w:szCs w:val="36"/>
        </w:rPr>
      </w:pPr>
      <w:r w:rsidRPr="002B3F6A">
        <w:rPr>
          <w:sz w:val="36"/>
          <w:szCs w:val="36"/>
        </w:rPr>
        <w:t>Handles both numerical and categorical data: Decision trees can handle both numerical and categorical features without the need for one-hot encoding or other preprocessing techniques. This makes them convenient for datasets with mixed data types.</w:t>
      </w:r>
    </w:p>
    <w:p w14:paraId="50710011" w14:textId="77777777" w:rsidR="001401D4" w:rsidRDefault="001401D4" w:rsidP="001401D4">
      <w:pPr>
        <w:spacing w:after="0"/>
        <w:rPr>
          <w:sz w:val="36"/>
          <w:szCs w:val="36"/>
        </w:rPr>
      </w:pPr>
    </w:p>
    <w:p w14:paraId="1A1C7F45" w14:textId="77777777" w:rsidR="001401D4" w:rsidRDefault="001401D4" w:rsidP="001401D4">
      <w:pPr>
        <w:spacing w:after="0"/>
        <w:rPr>
          <w:sz w:val="36"/>
          <w:szCs w:val="36"/>
        </w:rPr>
      </w:pPr>
    </w:p>
    <w:p w14:paraId="524B2D8B" w14:textId="77777777" w:rsidR="001401D4" w:rsidRDefault="001401D4" w:rsidP="001401D4">
      <w:pPr>
        <w:spacing w:after="0"/>
        <w:rPr>
          <w:sz w:val="36"/>
          <w:szCs w:val="36"/>
        </w:rPr>
      </w:pPr>
    </w:p>
    <w:p w14:paraId="3ACAB751" w14:textId="77777777" w:rsidR="001401D4" w:rsidRDefault="001401D4" w:rsidP="001401D4">
      <w:pPr>
        <w:spacing w:line="278" w:lineRule="auto"/>
        <w:jc w:val="left"/>
        <w:rPr>
          <w:sz w:val="36"/>
          <w:szCs w:val="36"/>
          <w:u w:val="single"/>
        </w:rPr>
      </w:pPr>
    </w:p>
    <w:p w14:paraId="0DE76A2F" w14:textId="77777777" w:rsidR="001401D4" w:rsidRPr="000B541B" w:rsidRDefault="001401D4" w:rsidP="001401D4">
      <w:pPr>
        <w:spacing w:line="278" w:lineRule="auto"/>
        <w:jc w:val="left"/>
        <w:rPr>
          <w:b/>
          <w:bCs/>
          <w:sz w:val="36"/>
          <w:szCs w:val="36"/>
          <w:u w:val="single"/>
        </w:rPr>
      </w:pPr>
      <w:r w:rsidRPr="000B541B">
        <w:rPr>
          <w:b/>
          <w:bCs/>
          <w:sz w:val="36"/>
          <w:szCs w:val="36"/>
          <w:u w:val="single"/>
        </w:rPr>
        <w:t>Disadvantages of this model:</w:t>
      </w:r>
    </w:p>
    <w:p w14:paraId="01E132B1" w14:textId="77777777" w:rsidR="001401D4" w:rsidRPr="002B3F6A" w:rsidRDefault="001401D4" w:rsidP="001401D4">
      <w:pPr>
        <w:spacing w:line="278" w:lineRule="auto"/>
        <w:jc w:val="left"/>
        <w:rPr>
          <w:sz w:val="36"/>
          <w:szCs w:val="36"/>
          <w:u w:val="single"/>
        </w:rPr>
      </w:pPr>
    </w:p>
    <w:p w14:paraId="37626AD2" w14:textId="77777777" w:rsidR="001401D4" w:rsidRDefault="001401D4" w:rsidP="001401D4">
      <w:pPr>
        <w:spacing w:after="0"/>
        <w:rPr>
          <w:sz w:val="36"/>
          <w:szCs w:val="36"/>
        </w:rPr>
      </w:pPr>
      <w:r w:rsidRPr="002B3F6A">
        <w:rPr>
          <w:sz w:val="36"/>
          <w:szCs w:val="36"/>
        </w:rPr>
        <w:t xml:space="preserve">Overfitting: Decision trees are prone to overfitting, especially when they grow too deep or when the dataset is noisy. </w:t>
      </w:r>
    </w:p>
    <w:p w14:paraId="55A8CECF" w14:textId="77777777" w:rsidR="001401D4" w:rsidRPr="002B3F6A" w:rsidRDefault="001401D4" w:rsidP="001401D4">
      <w:pPr>
        <w:spacing w:after="0"/>
        <w:rPr>
          <w:sz w:val="36"/>
          <w:szCs w:val="36"/>
        </w:rPr>
      </w:pPr>
      <w:r w:rsidRPr="002B3F6A">
        <w:rPr>
          <w:sz w:val="36"/>
          <w:szCs w:val="36"/>
        </w:rPr>
        <w:t>High variance: Decision trees have high variance, meaning small changes in the training data can result in significantly different trees</w:t>
      </w:r>
      <w:r>
        <w:rPr>
          <w:sz w:val="36"/>
          <w:szCs w:val="36"/>
        </w:rPr>
        <w:t>.</w:t>
      </w:r>
    </w:p>
    <w:p w14:paraId="4812C7D8" w14:textId="77777777" w:rsidR="001401D4" w:rsidRDefault="001401D4" w:rsidP="001401D4">
      <w:pPr>
        <w:spacing w:after="0"/>
        <w:rPr>
          <w:sz w:val="36"/>
          <w:szCs w:val="36"/>
        </w:rPr>
      </w:pPr>
      <w:r w:rsidRPr="002B3F6A">
        <w:rPr>
          <w:sz w:val="36"/>
          <w:szCs w:val="36"/>
        </w:rPr>
        <w:t>Instability: Decision trees are sensitive to small variations in the data, which can lead to different splits and, consequently, different trees. This instability makes them less reliable compared to some other algorithms.</w:t>
      </w:r>
    </w:p>
    <w:p w14:paraId="138991D9" w14:textId="77777777" w:rsidR="001401D4" w:rsidRDefault="001401D4" w:rsidP="001401D4">
      <w:pPr>
        <w:spacing w:after="0"/>
        <w:rPr>
          <w:sz w:val="36"/>
          <w:szCs w:val="36"/>
        </w:rPr>
      </w:pPr>
    </w:p>
    <w:p w14:paraId="1FACE649" w14:textId="77777777" w:rsidR="001401D4" w:rsidRDefault="001401D4" w:rsidP="001401D4">
      <w:pPr>
        <w:spacing w:after="0"/>
        <w:rPr>
          <w:sz w:val="36"/>
          <w:szCs w:val="36"/>
        </w:rPr>
      </w:pPr>
    </w:p>
    <w:p w14:paraId="470B37B1" w14:textId="77777777" w:rsidR="001401D4" w:rsidRDefault="001401D4" w:rsidP="001401D4">
      <w:pPr>
        <w:spacing w:after="0"/>
        <w:rPr>
          <w:sz w:val="36"/>
          <w:szCs w:val="36"/>
        </w:rPr>
      </w:pPr>
    </w:p>
    <w:p w14:paraId="14644B7C" w14:textId="77777777" w:rsidR="001401D4" w:rsidRDefault="001401D4" w:rsidP="001401D4">
      <w:pPr>
        <w:spacing w:after="0"/>
        <w:rPr>
          <w:sz w:val="36"/>
          <w:szCs w:val="36"/>
        </w:rPr>
      </w:pPr>
    </w:p>
    <w:p w14:paraId="40B5A8ED" w14:textId="77777777" w:rsidR="001401D4" w:rsidRDefault="001401D4" w:rsidP="001401D4">
      <w:pPr>
        <w:spacing w:after="0"/>
        <w:rPr>
          <w:sz w:val="36"/>
          <w:szCs w:val="36"/>
        </w:rPr>
      </w:pPr>
    </w:p>
    <w:p w14:paraId="11C5BDC1" w14:textId="77777777" w:rsidR="00271E9E" w:rsidRPr="002B3F6A" w:rsidRDefault="00271E9E" w:rsidP="001401D4">
      <w:pPr>
        <w:spacing w:after="0"/>
        <w:rPr>
          <w:sz w:val="36"/>
          <w:szCs w:val="36"/>
        </w:rPr>
      </w:pPr>
    </w:p>
    <w:p w14:paraId="141E5EF9" w14:textId="77777777" w:rsidR="001401D4" w:rsidRPr="000B541B" w:rsidRDefault="001401D4" w:rsidP="001401D4">
      <w:pPr>
        <w:pStyle w:val="Title"/>
        <w:jc w:val="left"/>
        <w:rPr>
          <w:b/>
          <w:bCs/>
          <w:sz w:val="36"/>
          <w:szCs w:val="36"/>
          <w:u w:val="single"/>
        </w:rPr>
      </w:pPr>
      <w:r w:rsidRPr="000B541B">
        <w:rPr>
          <w:b/>
          <w:bCs/>
          <w:sz w:val="36"/>
          <w:szCs w:val="36"/>
          <w:u w:val="single"/>
        </w:rPr>
        <w:t>3)Dense Neural Network (DNN):</w:t>
      </w:r>
    </w:p>
    <w:p w14:paraId="6C2E25E2" w14:textId="77777777" w:rsidR="001401D4" w:rsidRPr="007D4B3F" w:rsidRDefault="001401D4" w:rsidP="001401D4"/>
    <w:p w14:paraId="41704E7B" w14:textId="77777777" w:rsidR="001401D4" w:rsidRDefault="001401D4" w:rsidP="001401D4">
      <w:pPr>
        <w:spacing w:after="0"/>
        <w:rPr>
          <w:rFonts w:cstheme="majorBidi"/>
          <w:sz w:val="36"/>
          <w:szCs w:val="36"/>
        </w:rPr>
      </w:pPr>
      <w:r w:rsidRPr="00A26857">
        <w:rPr>
          <w:rFonts w:cstheme="majorBidi"/>
          <w:sz w:val="36"/>
          <w:szCs w:val="36"/>
        </w:rPr>
        <w:t xml:space="preserve">Dense Neural Network is a Deep learning technique. It is a type of artificial neural network with multiple hidden layers between the input and output layers. Each layer is made up of interconnected nodes (neurons) that apply transformations to the input data. </w:t>
      </w:r>
    </w:p>
    <w:p w14:paraId="0C7F966F" w14:textId="77777777" w:rsidR="001401D4" w:rsidRDefault="001401D4" w:rsidP="001401D4">
      <w:pPr>
        <w:spacing w:after="0"/>
        <w:rPr>
          <w:rFonts w:cstheme="majorBidi"/>
          <w:sz w:val="36"/>
          <w:szCs w:val="36"/>
        </w:rPr>
      </w:pPr>
    </w:p>
    <w:p w14:paraId="15BADA52" w14:textId="77777777" w:rsidR="001401D4" w:rsidRDefault="001401D4" w:rsidP="001401D4">
      <w:pPr>
        <w:spacing w:after="0"/>
        <w:rPr>
          <w:rFonts w:cstheme="majorBidi"/>
          <w:sz w:val="36"/>
          <w:szCs w:val="36"/>
        </w:rPr>
      </w:pPr>
    </w:p>
    <w:p w14:paraId="3C5645E5" w14:textId="77777777" w:rsidR="001401D4" w:rsidRPr="000B541B" w:rsidRDefault="001401D4" w:rsidP="001401D4">
      <w:pPr>
        <w:spacing w:after="0"/>
        <w:rPr>
          <w:rFonts w:cstheme="majorBidi"/>
          <w:b/>
          <w:bCs/>
          <w:sz w:val="36"/>
          <w:szCs w:val="36"/>
          <w:u w:val="single"/>
        </w:rPr>
      </w:pPr>
      <w:r w:rsidRPr="000B541B">
        <w:rPr>
          <w:rFonts w:cstheme="majorBidi"/>
          <w:b/>
          <w:bCs/>
          <w:sz w:val="36"/>
          <w:szCs w:val="36"/>
          <w:u w:val="single"/>
        </w:rPr>
        <w:t>Advantages of this model:</w:t>
      </w:r>
    </w:p>
    <w:p w14:paraId="54C42E51" w14:textId="77777777" w:rsidR="001401D4" w:rsidRPr="00A26857" w:rsidRDefault="001401D4" w:rsidP="001401D4">
      <w:pPr>
        <w:spacing w:after="0"/>
        <w:rPr>
          <w:rFonts w:cstheme="majorBidi"/>
          <w:sz w:val="36"/>
          <w:szCs w:val="36"/>
        </w:rPr>
      </w:pPr>
      <w:r w:rsidRPr="00A26857">
        <w:rPr>
          <w:rFonts w:cstheme="majorBidi"/>
          <w:sz w:val="36"/>
          <w:szCs w:val="36"/>
        </w:rPr>
        <w:t>DNNs are capable of learning complex patterns, representations and can model highly non-linear relationships and extract intricate patterns in large and complex datasets, making them effective for tasks like image recognition, natural language processing, and speech recognition.</w:t>
      </w:r>
    </w:p>
    <w:p w14:paraId="0531C840" w14:textId="77777777" w:rsidR="001401D4" w:rsidRDefault="001401D4" w:rsidP="001401D4">
      <w:pPr>
        <w:spacing w:after="0"/>
        <w:rPr>
          <w:rFonts w:cstheme="majorBidi"/>
          <w:sz w:val="36"/>
          <w:szCs w:val="36"/>
        </w:rPr>
      </w:pPr>
      <w:r w:rsidRPr="00A26857">
        <w:rPr>
          <w:rFonts w:cstheme="majorBidi"/>
          <w:sz w:val="36"/>
          <w:szCs w:val="36"/>
        </w:rPr>
        <w:t>Its biggest advantage is that it’s more accurate. When trained properly and with enough data, DNNs often outperform traditional machine learning models in tasks like image and speech recognition.</w:t>
      </w:r>
    </w:p>
    <w:p w14:paraId="61DBE529" w14:textId="77777777" w:rsidR="001401D4" w:rsidRDefault="001401D4" w:rsidP="001401D4">
      <w:pPr>
        <w:spacing w:after="0"/>
        <w:rPr>
          <w:rFonts w:cstheme="majorBidi"/>
          <w:sz w:val="36"/>
          <w:szCs w:val="36"/>
        </w:rPr>
      </w:pPr>
    </w:p>
    <w:p w14:paraId="02C13A14" w14:textId="77777777" w:rsidR="00EA09E3" w:rsidRDefault="00EA09E3" w:rsidP="001401D4">
      <w:pPr>
        <w:spacing w:after="0"/>
        <w:rPr>
          <w:rFonts w:cstheme="majorBidi"/>
          <w:sz w:val="36"/>
          <w:szCs w:val="36"/>
        </w:rPr>
      </w:pPr>
    </w:p>
    <w:p w14:paraId="4BF352A6" w14:textId="77777777" w:rsidR="001401D4" w:rsidRDefault="001401D4" w:rsidP="001401D4">
      <w:pPr>
        <w:spacing w:after="0" w:line="278" w:lineRule="auto"/>
        <w:jc w:val="left"/>
        <w:rPr>
          <w:sz w:val="36"/>
          <w:szCs w:val="36"/>
          <w:u w:val="single"/>
        </w:rPr>
      </w:pPr>
    </w:p>
    <w:p w14:paraId="50B694B4" w14:textId="77777777" w:rsidR="001401D4" w:rsidRPr="000B541B" w:rsidRDefault="001401D4" w:rsidP="001401D4">
      <w:pPr>
        <w:spacing w:after="0" w:line="278" w:lineRule="auto"/>
        <w:jc w:val="left"/>
        <w:rPr>
          <w:b/>
          <w:bCs/>
          <w:sz w:val="36"/>
          <w:szCs w:val="36"/>
          <w:u w:val="single"/>
        </w:rPr>
      </w:pPr>
      <w:r w:rsidRPr="000B541B">
        <w:rPr>
          <w:b/>
          <w:bCs/>
          <w:sz w:val="36"/>
          <w:szCs w:val="36"/>
          <w:u w:val="single"/>
        </w:rPr>
        <w:t>Disadvantages of this model:</w:t>
      </w:r>
    </w:p>
    <w:p w14:paraId="07739489" w14:textId="77777777" w:rsidR="001401D4" w:rsidRDefault="001401D4" w:rsidP="001401D4">
      <w:pPr>
        <w:spacing w:after="0" w:line="278" w:lineRule="auto"/>
        <w:jc w:val="left"/>
        <w:rPr>
          <w:sz w:val="36"/>
          <w:szCs w:val="36"/>
          <w:u w:val="single"/>
        </w:rPr>
      </w:pPr>
    </w:p>
    <w:p w14:paraId="781608C2" w14:textId="77777777" w:rsidR="001401D4" w:rsidRPr="00321D8B" w:rsidRDefault="001401D4" w:rsidP="001401D4">
      <w:pPr>
        <w:spacing w:after="0" w:line="278" w:lineRule="auto"/>
        <w:jc w:val="left"/>
        <w:rPr>
          <w:sz w:val="36"/>
          <w:szCs w:val="36"/>
        </w:rPr>
      </w:pPr>
      <w:r w:rsidRPr="00321D8B">
        <w:rPr>
          <w:sz w:val="36"/>
          <w:szCs w:val="36"/>
        </w:rPr>
        <w:t>High computational cost: Training deep learning models requires significant computational resources, including powerful GPUs and large amounts of memory. This can be costly and time-consuming.</w:t>
      </w:r>
    </w:p>
    <w:p w14:paraId="005AF523" w14:textId="77777777" w:rsidR="001401D4" w:rsidRPr="00321D8B" w:rsidRDefault="001401D4" w:rsidP="001401D4">
      <w:pPr>
        <w:spacing w:after="0" w:line="278" w:lineRule="auto"/>
        <w:jc w:val="left"/>
        <w:rPr>
          <w:sz w:val="36"/>
          <w:szCs w:val="36"/>
        </w:rPr>
      </w:pPr>
      <w:r w:rsidRPr="00321D8B">
        <w:rPr>
          <w:sz w:val="36"/>
          <w:szCs w:val="36"/>
        </w:rPr>
        <w:t>Overfitting: Overfitting occurs when a model is trained too well on the training data and performs poorly on new, unseen data. This is a common problem in deep learning, especially with large neural networks, and can be caused by a lack of data, a complex model, or a lack of regularization.</w:t>
      </w:r>
    </w:p>
    <w:p w14:paraId="3C7B0087" w14:textId="77777777" w:rsidR="001401D4" w:rsidRPr="00321D8B" w:rsidRDefault="001401D4" w:rsidP="001401D4">
      <w:pPr>
        <w:spacing w:after="0" w:line="278" w:lineRule="auto"/>
        <w:jc w:val="left"/>
        <w:rPr>
          <w:sz w:val="36"/>
          <w:szCs w:val="36"/>
        </w:rPr>
      </w:pPr>
      <w:r w:rsidRPr="00321D8B">
        <w:rPr>
          <w:sz w:val="36"/>
          <w:szCs w:val="36"/>
        </w:rPr>
        <w:t>Lack of interpretability: Deep learning models, especially those with many layers, can be complex and difficult to interpret. This can make it difficult to understand how the model is making predictions and to identify any errors or biases in the model.</w:t>
      </w:r>
    </w:p>
    <w:p w14:paraId="55D01974" w14:textId="77777777" w:rsidR="001401D4" w:rsidRDefault="001401D4" w:rsidP="001401D4">
      <w:pPr>
        <w:spacing w:after="0"/>
        <w:rPr>
          <w:rFonts w:cstheme="majorBidi"/>
          <w:sz w:val="36"/>
          <w:szCs w:val="36"/>
        </w:rPr>
      </w:pPr>
    </w:p>
    <w:p w14:paraId="2B6D5A46" w14:textId="77777777" w:rsidR="001401D4" w:rsidRPr="00A26857" w:rsidRDefault="001401D4" w:rsidP="001401D4">
      <w:pPr>
        <w:spacing w:after="0"/>
        <w:rPr>
          <w:rFonts w:cstheme="majorBidi"/>
          <w:sz w:val="36"/>
          <w:szCs w:val="36"/>
        </w:rPr>
      </w:pPr>
    </w:p>
    <w:p w14:paraId="1D2CEED2" w14:textId="77777777" w:rsidR="001401D4" w:rsidRDefault="001401D4" w:rsidP="001401D4">
      <w:pPr>
        <w:spacing w:after="0"/>
        <w:rPr>
          <w:rFonts w:cstheme="majorBidi"/>
          <w:sz w:val="36"/>
          <w:szCs w:val="36"/>
        </w:rPr>
      </w:pPr>
    </w:p>
    <w:p w14:paraId="5FD2BB63" w14:textId="77777777" w:rsidR="001401D4" w:rsidRPr="007D4B3F" w:rsidRDefault="001401D4" w:rsidP="001401D4"/>
    <w:p w14:paraId="326BC1A6" w14:textId="77777777" w:rsidR="001401D4" w:rsidRDefault="001401D4" w:rsidP="001401D4">
      <w:pPr>
        <w:pStyle w:val="Title"/>
        <w:jc w:val="center"/>
      </w:pPr>
    </w:p>
    <w:p w14:paraId="6AF0BA5E" w14:textId="77777777" w:rsidR="001401D4" w:rsidRDefault="001401D4" w:rsidP="001401D4">
      <w:pPr>
        <w:pStyle w:val="Title"/>
        <w:jc w:val="center"/>
      </w:pPr>
    </w:p>
    <w:p w14:paraId="3496CC56" w14:textId="75E9DE24" w:rsidR="00EC40E3" w:rsidRPr="00271E9E" w:rsidRDefault="00EC40E3" w:rsidP="00271E9E">
      <w:pPr>
        <w:spacing w:line="278" w:lineRule="auto"/>
        <w:jc w:val="left"/>
        <w:rPr>
          <w:b/>
          <w:bCs/>
          <w:sz w:val="36"/>
          <w:szCs w:val="36"/>
          <w:u w:val="single"/>
        </w:rPr>
      </w:pPr>
      <w:r w:rsidRPr="00271E9E">
        <w:rPr>
          <w:b/>
          <w:bCs/>
          <w:sz w:val="36"/>
          <w:szCs w:val="36"/>
          <w:u w:val="single"/>
        </w:rPr>
        <w:t>3.</w:t>
      </w:r>
      <w:r w:rsidR="00EA09E3" w:rsidRPr="00271E9E">
        <w:rPr>
          <w:b/>
          <w:bCs/>
          <w:sz w:val="36"/>
          <w:szCs w:val="36"/>
          <w:u w:val="single"/>
        </w:rPr>
        <w:t>4</w:t>
      </w:r>
      <w:r w:rsidRPr="00271E9E">
        <w:rPr>
          <w:b/>
          <w:bCs/>
          <w:sz w:val="36"/>
          <w:szCs w:val="36"/>
          <w:u w:val="single"/>
        </w:rPr>
        <w:t xml:space="preserve"> Frameworks used:</w:t>
      </w:r>
    </w:p>
    <w:p w14:paraId="79B9EB66" w14:textId="77777777" w:rsidR="00EC40E3" w:rsidRPr="00965AD4" w:rsidRDefault="00EC40E3" w:rsidP="00271E9E">
      <w:pPr>
        <w:pStyle w:val="Chaptertitle1"/>
      </w:pPr>
    </w:p>
    <w:p w14:paraId="4DD4A9F4" w14:textId="77777777" w:rsidR="00EC40E3" w:rsidRPr="00965AD4" w:rsidRDefault="00EC40E3" w:rsidP="00271E9E">
      <w:pPr>
        <w:pStyle w:val="Chaptertitle1"/>
      </w:pPr>
    </w:p>
    <w:p w14:paraId="0508394F" w14:textId="77777777" w:rsidR="00EC40E3" w:rsidRPr="00EA09E3" w:rsidRDefault="00EC40E3" w:rsidP="00271E9E">
      <w:pPr>
        <w:pStyle w:val="Chaptertitle1"/>
      </w:pPr>
    </w:p>
    <w:p w14:paraId="15D64AB2" w14:textId="77777777" w:rsidR="00EC40E3" w:rsidRPr="00CC2CEA" w:rsidRDefault="00EC40E3" w:rsidP="00CC2CEA">
      <w:pPr>
        <w:jc w:val="center"/>
        <w:rPr>
          <w:sz w:val="36"/>
          <w:szCs w:val="36"/>
        </w:rPr>
      </w:pPr>
    </w:p>
    <w:p w14:paraId="350F50AC" w14:textId="1829C77A" w:rsidR="00EC40E3" w:rsidRPr="00CC2CEA" w:rsidRDefault="00EC40E3" w:rsidP="00CC2CEA">
      <w:pPr>
        <w:jc w:val="center"/>
        <w:rPr>
          <w:sz w:val="36"/>
          <w:szCs w:val="36"/>
        </w:rPr>
      </w:pPr>
      <w:r w:rsidRPr="00CC2CEA">
        <w:rPr>
          <w:sz w:val="36"/>
          <w:szCs w:val="36"/>
        </w:rPr>
        <w:t>Scikit-learn → For Logistic Regression &amp; Decision Tree</w:t>
      </w:r>
    </w:p>
    <w:p w14:paraId="27969F2B" w14:textId="77777777" w:rsidR="00EC40E3" w:rsidRPr="00CC2CEA" w:rsidRDefault="00EC40E3" w:rsidP="00CC2CEA">
      <w:pPr>
        <w:jc w:val="center"/>
        <w:rPr>
          <w:sz w:val="36"/>
          <w:szCs w:val="36"/>
        </w:rPr>
      </w:pPr>
    </w:p>
    <w:p w14:paraId="5864EF70" w14:textId="77777777" w:rsidR="00EC40E3" w:rsidRPr="00CC2CEA" w:rsidRDefault="00EC40E3" w:rsidP="00CC2CEA">
      <w:pPr>
        <w:jc w:val="center"/>
        <w:rPr>
          <w:sz w:val="36"/>
          <w:szCs w:val="36"/>
        </w:rPr>
      </w:pPr>
      <w:r w:rsidRPr="00CC2CEA">
        <w:rPr>
          <w:sz w:val="36"/>
          <w:szCs w:val="36"/>
        </w:rPr>
        <w:t>Keras + TensorFlow → For Deep Neural Network</w:t>
      </w:r>
    </w:p>
    <w:p w14:paraId="33428C15" w14:textId="77777777" w:rsidR="00EC40E3" w:rsidRPr="00CC2CEA" w:rsidRDefault="00EC40E3" w:rsidP="00CC2CEA">
      <w:pPr>
        <w:jc w:val="center"/>
        <w:rPr>
          <w:sz w:val="36"/>
          <w:szCs w:val="36"/>
        </w:rPr>
      </w:pPr>
    </w:p>
    <w:p w14:paraId="1B04C6CA" w14:textId="77777777" w:rsidR="00EC40E3" w:rsidRPr="00CC2CEA" w:rsidRDefault="00EC40E3" w:rsidP="00CC2CEA">
      <w:pPr>
        <w:jc w:val="center"/>
        <w:rPr>
          <w:sz w:val="36"/>
          <w:szCs w:val="36"/>
        </w:rPr>
      </w:pPr>
      <w:r w:rsidRPr="00CC2CEA">
        <w:rPr>
          <w:sz w:val="36"/>
          <w:szCs w:val="36"/>
        </w:rPr>
        <w:t>Pandas &amp; NumPy → For data manipulation</w:t>
      </w:r>
    </w:p>
    <w:p w14:paraId="214AFFF6" w14:textId="77777777" w:rsidR="00EC40E3" w:rsidRPr="00CC2CEA" w:rsidRDefault="00EC40E3" w:rsidP="00CC2CEA">
      <w:pPr>
        <w:jc w:val="center"/>
        <w:rPr>
          <w:sz w:val="36"/>
          <w:szCs w:val="36"/>
        </w:rPr>
      </w:pPr>
    </w:p>
    <w:p w14:paraId="3202C934" w14:textId="554A4C45" w:rsidR="001401D4" w:rsidRPr="00CC2CEA" w:rsidRDefault="00EC40E3" w:rsidP="00CC2CEA">
      <w:pPr>
        <w:jc w:val="center"/>
        <w:rPr>
          <w:sz w:val="36"/>
          <w:szCs w:val="36"/>
        </w:rPr>
      </w:pPr>
      <w:r w:rsidRPr="00CC2CEA">
        <w:rPr>
          <w:sz w:val="36"/>
          <w:szCs w:val="36"/>
        </w:rPr>
        <w:t>Flask → For deploying the trained model in a web API</w:t>
      </w:r>
    </w:p>
    <w:p w14:paraId="2FED9D25" w14:textId="77777777" w:rsidR="001401D4" w:rsidRPr="00EA09E3" w:rsidRDefault="001401D4" w:rsidP="00271E9E">
      <w:pPr>
        <w:pStyle w:val="Chaptertitle1"/>
      </w:pPr>
    </w:p>
    <w:p w14:paraId="5A06888C" w14:textId="77777777" w:rsidR="001401D4" w:rsidRPr="00965AD4" w:rsidRDefault="001401D4" w:rsidP="00271E9E">
      <w:pPr>
        <w:pStyle w:val="Chaptertitle1"/>
      </w:pPr>
    </w:p>
    <w:p w14:paraId="0C704375" w14:textId="77777777" w:rsidR="00727F30" w:rsidRPr="00965AD4" w:rsidRDefault="00727F30">
      <w:pPr>
        <w:spacing w:line="278" w:lineRule="auto"/>
        <w:jc w:val="left"/>
      </w:pPr>
      <w:r w:rsidRPr="00965AD4">
        <w:br w:type="page"/>
      </w:r>
    </w:p>
    <w:p w14:paraId="07AA597B" w14:textId="77777777" w:rsidR="00321D8B" w:rsidRDefault="00321D8B" w:rsidP="00271E9E">
      <w:pPr>
        <w:pStyle w:val="Chaptertitle1"/>
      </w:pPr>
    </w:p>
    <w:p w14:paraId="722ED709" w14:textId="77777777" w:rsidR="00965AD4" w:rsidRDefault="00965AD4" w:rsidP="00271E9E">
      <w:pPr>
        <w:pStyle w:val="Chaptertitle1"/>
      </w:pPr>
    </w:p>
    <w:p w14:paraId="32FF0F4C" w14:textId="77777777" w:rsidR="00965AD4" w:rsidRDefault="00965AD4" w:rsidP="00271E9E">
      <w:pPr>
        <w:pStyle w:val="Chaptertitle1"/>
      </w:pPr>
    </w:p>
    <w:p w14:paraId="1347B4DC" w14:textId="77777777" w:rsidR="00965AD4" w:rsidRDefault="00965AD4" w:rsidP="00271E9E">
      <w:pPr>
        <w:pStyle w:val="Chaptertitle1"/>
      </w:pPr>
    </w:p>
    <w:p w14:paraId="23C3B105" w14:textId="77777777" w:rsidR="00965AD4" w:rsidRPr="006644E1" w:rsidRDefault="00965AD4" w:rsidP="00271E9E">
      <w:pPr>
        <w:pStyle w:val="Chaptertitle1"/>
      </w:pPr>
    </w:p>
    <w:p w14:paraId="0371A997" w14:textId="77777777" w:rsidR="00965AD4" w:rsidRPr="00271E9E" w:rsidRDefault="00ED7EDF" w:rsidP="00271E9E">
      <w:pPr>
        <w:jc w:val="center"/>
        <w:rPr>
          <w:b/>
          <w:bCs/>
          <w:sz w:val="48"/>
          <w:szCs w:val="48"/>
        </w:rPr>
      </w:pPr>
      <w:r w:rsidRPr="00271E9E">
        <w:rPr>
          <w:b/>
          <w:bCs/>
          <w:sz w:val="48"/>
          <w:szCs w:val="48"/>
        </w:rPr>
        <w:t xml:space="preserve">Chapter </w:t>
      </w:r>
      <w:r w:rsidR="00AF3499" w:rsidRPr="00271E9E">
        <w:rPr>
          <w:b/>
          <w:bCs/>
          <w:sz w:val="48"/>
          <w:szCs w:val="48"/>
        </w:rPr>
        <w:t>4</w:t>
      </w:r>
      <w:bookmarkStart w:id="4" w:name="_Toc197463975"/>
    </w:p>
    <w:p w14:paraId="1B10CC2A" w14:textId="1598012C" w:rsidR="00ED7EDF" w:rsidRPr="00271E9E" w:rsidRDefault="00AF3499" w:rsidP="00271E9E">
      <w:pPr>
        <w:pStyle w:val="Chaptertitle1"/>
      </w:pPr>
      <w:r w:rsidRPr="00271E9E">
        <w:t>Implementation</w:t>
      </w:r>
      <w:bookmarkEnd w:id="4"/>
    </w:p>
    <w:p w14:paraId="66C523AA" w14:textId="77777777" w:rsidR="00965AD4" w:rsidRDefault="00965AD4" w:rsidP="00965AD4"/>
    <w:p w14:paraId="71D313B2" w14:textId="77777777" w:rsidR="00965AD4" w:rsidRDefault="00965AD4" w:rsidP="00965AD4"/>
    <w:p w14:paraId="387C8FE3" w14:textId="77777777" w:rsidR="00965AD4" w:rsidRDefault="00965AD4" w:rsidP="00965AD4"/>
    <w:p w14:paraId="70640FA7" w14:textId="77777777" w:rsidR="00965AD4" w:rsidRDefault="00965AD4" w:rsidP="00965AD4"/>
    <w:p w14:paraId="68CAB11C" w14:textId="77777777" w:rsidR="00965AD4" w:rsidRDefault="00965AD4" w:rsidP="00965AD4"/>
    <w:p w14:paraId="735FB3AE" w14:textId="77777777" w:rsidR="00965AD4" w:rsidRDefault="00965AD4" w:rsidP="00965AD4"/>
    <w:p w14:paraId="589D77CD" w14:textId="77777777" w:rsidR="00965AD4" w:rsidRDefault="00965AD4" w:rsidP="00965AD4"/>
    <w:p w14:paraId="0EDFAA32" w14:textId="77777777" w:rsidR="00965AD4" w:rsidRDefault="00965AD4" w:rsidP="00965AD4"/>
    <w:p w14:paraId="51FED0D8" w14:textId="77777777" w:rsidR="00965AD4" w:rsidRDefault="00965AD4" w:rsidP="00965AD4"/>
    <w:p w14:paraId="21F15760" w14:textId="77777777" w:rsidR="002058F6" w:rsidRDefault="002058F6" w:rsidP="004E5DF0">
      <w:pPr>
        <w:jc w:val="left"/>
        <w:rPr>
          <w:b/>
          <w:bCs/>
          <w:sz w:val="36"/>
          <w:szCs w:val="36"/>
          <w:u w:val="single"/>
        </w:rPr>
      </w:pPr>
    </w:p>
    <w:p w14:paraId="51257E49" w14:textId="77777777" w:rsidR="00271E9E" w:rsidRDefault="00271E9E" w:rsidP="004E5DF0">
      <w:pPr>
        <w:jc w:val="left"/>
        <w:rPr>
          <w:b/>
          <w:bCs/>
          <w:sz w:val="36"/>
          <w:szCs w:val="36"/>
          <w:u w:val="single"/>
        </w:rPr>
      </w:pPr>
    </w:p>
    <w:p w14:paraId="79C4C7CD" w14:textId="77777777" w:rsidR="00271E9E" w:rsidRDefault="00271E9E" w:rsidP="004E5DF0">
      <w:pPr>
        <w:jc w:val="left"/>
        <w:rPr>
          <w:b/>
          <w:bCs/>
          <w:sz w:val="36"/>
          <w:szCs w:val="36"/>
          <w:u w:val="single"/>
        </w:rPr>
      </w:pPr>
    </w:p>
    <w:p w14:paraId="62677229" w14:textId="77777777" w:rsidR="00271E9E" w:rsidRDefault="00271E9E" w:rsidP="004E5DF0">
      <w:pPr>
        <w:jc w:val="left"/>
        <w:rPr>
          <w:b/>
          <w:bCs/>
          <w:sz w:val="36"/>
          <w:szCs w:val="36"/>
          <w:u w:val="single"/>
        </w:rPr>
      </w:pPr>
    </w:p>
    <w:p w14:paraId="7381C1D4" w14:textId="77777777" w:rsidR="00271E9E" w:rsidRDefault="00271E9E" w:rsidP="004E5DF0">
      <w:pPr>
        <w:jc w:val="left"/>
        <w:rPr>
          <w:b/>
          <w:bCs/>
          <w:sz w:val="36"/>
          <w:szCs w:val="36"/>
          <w:u w:val="single"/>
        </w:rPr>
      </w:pPr>
    </w:p>
    <w:p w14:paraId="63531285" w14:textId="59FEC181" w:rsidR="00271E9E" w:rsidRPr="0042392F" w:rsidRDefault="0042392F" w:rsidP="0042392F">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4</w:t>
      </w:r>
      <w:r w:rsidRPr="00942349">
        <w:rPr>
          <w:b/>
          <w:bCs/>
          <w:noProof/>
          <w:sz w:val="36"/>
          <w:szCs w:val="36"/>
          <w:u w:val="single"/>
        </w:rPr>
        <w:t>.</w:t>
      </w:r>
      <w:r>
        <w:rPr>
          <w:b/>
          <w:bCs/>
          <w:noProof/>
          <w:sz w:val="36"/>
          <w:szCs w:val="36"/>
          <w:u w:val="single"/>
        </w:rPr>
        <w:t xml:space="preserve">1 </w:t>
      </w:r>
      <w:r w:rsidR="00A64C86" w:rsidRPr="0042392F">
        <w:rPr>
          <w:b/>
          <w:bCs/>
          <w:sz w:val="36"/>
          <w:szCs w:val="36"/>
          <w:u w:val="single"/>
        </w:rPr>
        <w:t>Use case</w:t>
      </w:r>
      <w:r w:rsidR="009A512B">
        <w:rPr>
          <w:rFonts w:hint="cs"/>
          <w:b/>
          <w:bCs/>
          <w:sz w:val="36"/>
          <w:szCs w:val="36"/>
          <w:u w:val="single"/>
          <w:rtl/>
        </w:rPr>
        <w:t xml:space="preserve"> </w:t>
      </w:r>
    </w:p>
    <w:p w14:paraId="53455EB2" w14:textId="77777777" w:rsidR="00271E9E" w:rsidRDefault="00271E9E" w:rsidP="00271E9E">
      <w:pPr>
        <w:jc w:val="left"/>
        <w:rPr>
          <w:b/>
          <w:bCs/>
          <w:sz w:val="36"/>
          <w:szCs w:val="36"/>
          <w:u w:val="single"/>
        </w:rPr>
      </w:pPr>
      <w:r>
        <w:rPr>
          <w:noProof/>
        </w:rPr>
        <w:drawing>
          <wp:inline distT="0" distB="0" distL="0" distR="0" wp14:anchorId="31D7BE27" wp14:editId="56056826">
            <wp:extent cx="5943600" cy="3767970"/>
            <wp:effectExtent l="0" t="0" r="0" b="4445"/>
            <wp:docPr id="2059308731" name="Picture 1" descr="A diagram of a credit card transa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08731" name="Picture 1" descr="A diagram of a credit card transactio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67970"/>
                    </a:xfrm>
                    <a:prstGeom prst="rect">
                      <a:avLst/>
                    </a:prstGeom>
                    <a:noFill/>
                    <a:ln>
                      <a:noFill/>
                    </a:ln>
                  </pic:spPr>
                </pic:pic>
              </a:graphicData>
            </a:graphic>
          </wp:inline>
        </w:drawing>
      </w:r>
    </w:p>
    <w:p w14:paraId="12CC050D" w14:textId="77777777" w:rsidR="00271E9E" w:rsidRDefault="00271E9E" w:rsidP="00271E9E">
      <w:pPr>
        <w:jc w:val="left"/>
        <w:rPr>
          <w:b/>
          <w:bCs/>
          <w:sz w:val="36"/>
          <w:szCs w:val="36"/>
          <w:u w:val="single"/>
        </w:rPr>
      </w:pPr>
    </w:p>
    <w:p w14:paraId="3BC5D05A" w14:textId="77777777" w:rsidR="00271E9E" w:rsidRDefault="00271E9E" w:rsidP="00271E9E">
      <w:pPr>
        <w:jc w:val="left"/>
        <w:rPr>
          <w:b/>
          <w:bCs/>
          <w:sz w:val="36"/>
          <w:szCs w:val="36"/>
          <w:u w:val="single"/>
        </w:rPr>
      </w:pPr>
    </w:p>
    <w:p w14:paraId="03A1FB1A" w14:textId="77777777" w:rsidR="00271E9E" w:rsidRDefault="00271E9E" w:rsidP="00271E9E">
      <w:pPr>
        <w:jc w:val="left"/>
        <w:rPr>
          <w:b/>
          <w:bCs/>
          <w:sz w:val="36"/>
          <w:szCs w:val="36"/>
          <w:u w:val="single"/>
        </w:rPr>
      </w:pPr>
    </w:p>
    <w:p w14:paraId="1E162575" w14:textId="77777777" w:rsidR="00271E9E" w:rsidRDefault="00271E9E" w:rsidP="00271E9E">
      <w:pPr>
        <w:jc w:val="left"/>
        <w:rPr>
          <w:b/>
          <w:bCs/>
          <w:sz w:val="36"/>
          <w:szCs w:val="36"/>
          <w:u w:val="single"/>
        </w:rPr>
      </w:pPr>
    </w:p>
    <w:p w14:paraId="2B0FD54F" w14:textId="77777777" w:rsidR="00271E9E" w:rsidRDefault="00271E9E" w:rsidP="00271E9E">
      <w:pPr>
        <w:jc w:val="left"/>
        <w:rPr>
          <w:b/>
          <w:bCs/>
          <w:sz w:val="36"/>
          <w:szCs w:val="36"/>
          <w:u w:val="single"/>
        </w:rPr>
      </w:pPr>
    </w:p>
    <w:p w14:paraId="3A2DF25D" w14:textId="1341A5F0" w:rsidR="002058F6" w:rsidRPr="00271E9E" w:rsidRDefault="00271E9E" w:rsidP="00271E9E">
      <w:pPr>
        <w:jc w:val="left"/>
        <w:rPr>
          <w:b/>
          <w:bCs/>
          <w:sz w:val="36"/>
          <w:szCs w:val="36"/>
          <w:u w:val="single"/>
        </w:rPr>
      </w:pPr>
      <w:r w:rsidRPr="00271E9E">
        <w:rPr>
          <w:b/>
          <w:bCs/>
          <w:sz w:val="36"/>
          <w:szCs w:val="36"/>
          <w:u w:val="single"/>
        </w:rPr>
        <w:lastRenderedPageBreak/>
        <w:t>4.1</w:t>
      </w:r>
      <w:r>
        <w:rPr>
          <w:b/>
          <w:bCs/>
          <w:sz w:val="36"/>
          <w:szCs w:val="36"/>
          <w:u w:val="single"/>
        </w:rPr>
        <w:t xml:space="preserve"> </w:t>
      </w:r>
      <w:r w:rsidR="002058F6" w:rsidRPr="00271E9E">
        <w:rPr>
          <w:b/>
          <w:bCs/>
          <w:sz w:val="36"/>
          <w:szCs w:val="36"/>
          <w:u w:val="single"/>
        </w:rPr>
        <w:t xml:space="preserve">Technologies, tools, and programming languages used: </w:t>
      </w:r>
    </w:p>
    <w:p w14:paraId="63591AAC" w14:textId="5DF925DA" w:rsidR="00EB5CE0" w:rsidRPr="00EB5CE0" w:rsidRDefault="00EB5CE0" w:rsidP="00EB5CE0">
      <w:pPr>
        <w:spacing w:after="0"/>
        <w:jc w:val="left"/>
        <w:rPr>
          <w:sz w:val="36"/>
          <w:szCs w:val="36"/>
        </w:rPr>
      </w:pPr>
      <w:r w:rsidRPr="00EB5CE0">
        <w:rPr>
          <w:sz w:val="36"/>
          <w:szCs w:val="36"/>
        </w:rPr>
        <w:t>In this project, we used a variety of tools and technologies to implement and deploy the fraud detection system:</w:t>
      </w:r>
    </w:p>
    <w:p w14:paraId="67C01581" w14:textId="58911220" w:rsidR="00EB5CE0" w:rsidRPr="00EB5CE0" w:rsidRDefault="00EB5CE0" w:rsidP="00EB5CE0">
      <w:pPr>
        <w:spacing w:after="0"/>
        <w:jc w:val="left"/>
        <w:rPr>
          <w:sz w:val="36"/>
          <w:szCs w:val="36"/>
        </w:rPr>
      </w:pPr>
      <w:r w:rsidRPr="00D23CC6">
        <w:rPr>
          <w:sz w:val="36"/>
          <w:szCs w:val="36"/>
          <w:u w:val="single"/>
        </w:rPr>
        <w:t>Programming Language:</w:t>
      </w:r>
      <w:r w:rsidRPr="00EB5CE0">
        <w:rPr>
          <w:sz w:val="36"/>
          <w:szCs w:val="36"/>
        </w:rPr>
        <w:t xml:space="preserve"> Python</w:t>
      </w:r>
    </w:p>
    <w:p w14:paraId="3205C420" w14:textId="507135AF" w:rsidR="00EB5CE0" w:rsidRPr="00D23CC6" w:rsidRDefault="00EB5CE0" w:rsidP="00EB5CE0">
      <w:pPr>
        <w:spacing w:after="0"/>
        <w:jc w:val="left"/>
        <w:rPr>
          <w:sz w:val="36"/>
          <w:szCs w:val="36"/>
          <w:u w:val="single"/>
        </w:rPr>
      </w:pPr>
      <w:r w:rsidRPr="00D23CC6">
        <w:rPr>
          <w:sz w:val="36"/>
          <w:szCs w:val="36"/>
          <w:u w:val="single"/>
        </w:rPr>
        <w:t>Libraries/Frameworks:</w:t>
      </w:r>
    </w:p>
    <w:p w14:paraId="527744F4" w14:textId="22254F2C" w:rsidR="00EB5CE0" w:rsidRPr="00EB5CE0" w:rsidRDefault="00EB5CE0" w:rsidP="00EB5CE0">
      <w:pPr>
        <w:spacing w:after="0"/>
        <w:jc w:val="left"/>
        <w:rPr>
          <w:sz w:val="36"/>
          <w:szCs w:val="36"/>
        </w:rPr>
      </w:pPr>
      <w:r w:rsidRPr="00D23CC6">
        <w:rPr>
          <w:sz w:val="36"/>
          <w:szCs w:val="36"/>
          <w:u w:val="single"/>
        </w:rPr>
        <w:t>scikit-learn</w:t>
      </w:r>
      <w:r w:rsidRPr="00EB5CE0">
        <w:rPr>
          <w:sz w:val="36"/>
          <w:szCs w:val="36"/>
        </w:rPr>
        <w:t>: For building and evaluating Logistic Regression and Decision Tree models.</w:t>
      </w:r>
    </w:p>
    <w:p w14:paraId="5D9284BB" w14:textId="0C5B013C" w:rsidR="00EB5CE0" w:rsidRPr="00EB5CE0" w:rsidRDefault="00EB5CE0" w:rsidP="00EB5CE0">
      <w:pPr>
        <w:spacing w:after="0"/>
        <w:jc w:val="left"/>
        <w:rPr>
          <w:sz w:val="36"/>
          <w:szCs w:val="36"/>
        </w:rPr>
      </w:pPr>
      <w:r w:rsidRPr="00D23CC6">
        <w:rPr>
          <w:sz w:val="36"/>
          <w:szCs w:val="36"/>
          <w:u w:val="single"/>
        </w:rPr>
        <w:t>TensorFlow/Keras</w:t>
      </w:r>
      <w:r w:rsidRPr="00EB5CE0">
        <w:rPr>
          <w:sz w:val="36"/>
          <w:szCs w:val="36"/>
        </w:rPr>
        <w:t>: For designing, training, and deploying the Deep Neural Network (DNN).</w:t>
      </w:r>
    </w:p>
    <w:p w14:paraId="29F160B9" w14:textId="1A4B21C2" w:rsidR="00EB5CE0" w:rsidRPr="00EB5CE0" w:rsidRDefault="00EB5CE0" w:rsidP="00EB5CE0">
      <w:pPr>
        <w:spacing w:after="0"/>
        <w:jc w:val="left"/>
        <w:rPr>
          <w:sz w:val="36"/>
          <w:szCs w:val="36"/>
        </w:rPr>
      </w:pPr>
      <w:r w:rsidRPr="00D23CC6">
        <w:rPr>
          <w:sz w:val="36"/>
          <w:szCs w:val="36"/>
          <w:u w:val="single"/>
        </w:rPr>
        <w:t>pandas / numpy</w:t>
      </w:r>
      <w:r w:rsidRPr="00EB5CE0">
        <w:rPr>
          <w:sz w:val="36"/>
          <w:szCs w:val="36"/>
        </w:rPr>
        <w:t>: For data preprocessing and manipulation.</w:t>
      </w:r>
    </w:p>
    <w:p w14:paraId="3FA9748D" w14:textId="4F5AC37A" w:rsidR="00EB5CE0" w:rsidRPr="00EB5CE0" w:rsidRDefault="00EB5CE0" w:rsidP="00EB5CE0">
      <w:pPr>
        <w:spacing w:after="0"/>
        <w:jc w:val="left"/>
        <w:rPr>
          <w:sz w:val="36"/>
          <w:szCs w:val="36"/>
        </w:rPr>
      </w:pPr>
      <w:r w:rsidRPr="00EB5CE0">
        <w:rPr>
          <w:sz w:val="36"/>
          <w:szCs w:val="36"/>
        </w:rPr>
        <w:t>matplotlib / seaborn: For data visualization and graph plotting.</w:t>
      </w:r>
    </w:p>
    <w:p w14:paraId="23A74281" w14:textId="6809FB68" w:rsidR="00EB5CE0" w:rsidRPr="00EB5CE0" w:rsidRDefault="00EB5CE0" w:rsidP="00EB5CE0">
      <w:pPr>
        <w:spacing w:after="0"/>
        <w:jc w:val="left"/>
        <w:rPr>
          <w:sz w:val="36"/>
          <w:szCs w:val="36"/>
        </w:rPr>
      </w:pPr>
      <w:r w:rsidRPr="00EB5CE0">
        <w:rPr>
          <w:sz w:val="36"/>
          <w:szCs w:val="36"/>
        </w:rPr>
        <w:t>imblearn: Specifically the SMOTE technique to handle data imbalance.</w:t>
      </w:r>
    </w:p>
    <w:p w14:paraId="72B3EA57" w14:textId="61FEA7AF" w:rsidR="00EB5CE0" w:rsidRPr="00EB5CE0" w:rsidRDefault="00EB5CE0" w:rsidP="00EB5CE0">
      <w:pPr>
        <w:spacing w:after="0"/>
        <w:jc w:val="left"/>
        <w:rPr>
          <w:sz w:val="36"/>
          <w:szCs w:val="36"/>
        </w:rPr>
      </w:pPr>
      <w:r w:rsidRPr="00D23CC6">
        <w:rPr>
          <w:sz w:val="36"/>
          <w:szCs w:val="36"/>
          <w:u w:val="single"/>
        </w:rPr>
        <w:t>Deployment Tools</w:t>
      </w:r>
      <w:r w:rsidRPr="00EB5CE0">
        <w:rPr>
          <w:sz w:val="36"/>
          <w:szCs w:val="36"/>
        </w:rPr>
        <w:t>:</w:t>
      </w:r>
    </w:p>
    <w:p w14:paraId="461942B1" w14:textId="0173DBCA" w:rsidR="00EB5CE0" w:rsidRPr="00EB5CE0" w:rsidRDefault="00EB5CE0" w:rsidP="00EB5CE0">
      <w:pPr>
        <w:spacing w:after="0"/>
        <w:jc w:val="left"/>
        <w:rPr>
          <w:sz w:val="36"/>
          <w:szCs w:val="36"/>
        </w:rPr>
      </w:pPr>
      <w:r w:rsidRPr="00EB5CE0">
        <w:rPr>
          <w:sz w:val="36"/>
          <w:szCs w:val="36"/>
        </w:rPr>
        <w:t>Flask: For building the backend API that hosts the trained model.</w:t>
      </w:r>
    </w:p>
    <w:p w14:paraId="2F9A0D06" w14:textId="77777777" w:rsidR="00D23CC6" w:rsidRDefault="00EB5CE0" w:rsidP="00D23CC6">
      <w:pPr>
        <w:spacing w:after="0"/>
        <w:jc w:val="left"/>
        <w:rPr>
          <w:sz w:val="36"/>
          <w:szCs w:val="36"/>
        </w:rPr>
      </w:pPr>
      <w:r w:rsidRPr="00D23CC6">
        <w:rPr>
          <w:sz w:val="36"/>
          <w:szCs w:val="36"/>
          <w:u w:val="single"/>
        </w:rPr>
        <w:t>HTML/CSS/JavaScript</w:t>
      </w:r>
      <w:r w:rsidRPr="00EB5CE0">
        <w:rPr>
          <w:sz w:val="36"/>
          <w:szCs w:val="36"/>
        </w:rPr>
        <w:t>: To build a simple web-based payment interface.</w:t>
      </w:r>
    </w:p>
    <w:p w14:paraId="2D018CE2" w14:textId="5A70AC97" w:rsidR="00965AD4" w:rsidRPr="00EB5CE0" w:rsidRDefault="00EB5CE0" w:rsidP="00D23CC6">
      <w:pPr>
        <w:spacing w:after="0"/>
        <w:jc w:val="left"/>
        <w:rPr>
          <w:sz w:val="36"/>
          <w:szCs w:val="36"/>
        </w:rPr>
      </w:pPr>
      <w:r w:rsidRPr="00D23CC6">
        <w:rPr>
          <w:sz w:val="36"/>
          <w:szCs w:val="36"/>
          <w:u w:val="single"/>
        </w:rPr>
        <w:t>Google Colab</w:t>
      </w:r>
      <w:r w:rsidRPr="00EB5CE0">
        <w:rPr>
          <w:sz w:val="36"/>
          <w:szCs w:val="36"/>
        </w:rPr>
        <w:t>: As the development and training environment.</w:t>
      </w:r>
    </w:p>
    <w:p w14:paraId="476C4625" w14:textId="77777777" w:rsidR="002058F6" w:rsidRDefault="002058F6" w:rsidP="00965AD4">
      <w:pPr>
        <w:jc w:val="left"/>
        <w:rPr>
          <w:b/>
          <w:bCs/>
          <w:sz w:val="36"/>
          <w:szCs w:val="36"/>
          <w:u w:val="single"/>
        </w:rPr>
      </w:pPr>
    </w:p>
    <w:p w14:paraId="65782F7A" w14:textId="77777777" w:rsidR="002058F6" w:rsidRPr="00965AD4" w:rsidRDefault="002058F6" w:rsidP="00965AD4">
      <w:pPr>
        <w:jc w:val="left"/>
        <w:rPr>
          <w:b/>
          <w:bCs/>
          <w:sz w:val="36"/>
          <w:szCs w:val="36"/>
          <w:u w:val="single"/>
        </w:rPr>
      </w:pPr>
    </w:p>
    <w:p w14:paraId="1F4FDBCC" w14:textId="58879AD6" w:rsidR="00ED7EDF" w:rsidRPr="00271E9E" w:rsidRDefault="00271E9E" w:rsidP="00271E9E">
      <w:pPr>
        <w:rPr>
          <w:b/>
          <w:bCs/>
          <w:sz w:val="36"/>
          <w:szCs w:val="36"/>
          <w:u w:val="single"/>
        </w:rPr>
      </w:pPr>
      <w:r w:rsidRPr="00271E9E">
        <w:rPr>
          <w:b/>
          <w:bCs/>
          <w:sz w:val="36"/>
          <w:szCs w:val="36"/>
          <w:u w:val="single"/>
        </w:rPr>
        <w:t>4</w:t>
      </w:r>
      <w:r>
        <w:rPr>
          <w:b/>
          <w:bCs/>
          <w:sz w:val="36"/>
          <w:szCs w:val="36"/>
          <w:u w:val="single"/>
        </w:rPr>
        <w:t xml:space="preserve">.2 </w:t>
      </w:r>
      <w:r w:rsidR="00963023" w:rsidRPr="00271E9E">
        <w:rPr>
          <w:b/>
          <w:bCs/>
          <w:sz w:val="36"/>
          <w:szCs w:val="36"/>
          <w:u w:val="single"/>
        </w:rPr>
        <w:t>Key components/modules of the system</w:t>
      </w:r>
      <w:r w:rsidR="00965AD4" w:rsidRPr="00271E9E">
        <w:rPr>
          <w:b/>
          <w:bCs/>
          <w:sz w:val="36"/>
          <w:szCs w:val="36"/>
          <w:u w:val="single"/>
        </w:rPr>
        <w:t>:</w:t>
      </w:r>
    </w:p>
    <w:p w14:paraId="453C8094" w14:textId="77777777" w:rsidR="00EB5CE0" w:rsidRDefault="00EB5CE0" w:rsidP="00EB5CE0">
      <w:pPr>
        <w:pStyle w:val="ListParagraph"/>
        <w:ind w:left="360"/>
        <w:rPr>
          <w:b/>
          <w:bCs/>
          <w:sz w:val="36"/>
          <w:szCs w:val="36"/>
          <w:u w:val="single"/>
        </w:rPr>
      </w:pPr>
    </w:p>
    <w:p w14:paraId="4A5A118B" w14:textId="338B4C24" w:rsidR="00B42128" w:rsidRPr="00B42128" w:rsidRDefault="00B42128" w:rsidP="00B42128">
      <w:pPr>
        <w:spacing w:after="0"/>
        <w:rPr>
          <w:sz w:val="36"/>
          <w:szCs w:val="36"/>
        </w:rPr>
      </w:pPr>
      <w:r w:rsidRPr="00B42128">
        <w:rPr>
          <w:sz w:val="36"/>
          <w:szCs w:val="36"/>
        </w:rPr>
        <w:t>The system is composed of the following core modules:</w:t>
      </w:r>
    </w:p>
    <w:p w14:paraId="7C5FE380" w14:textId="77777777" w:rsidR="00B42128" w:rsidRPr="00B42128" w:rsidRDefault="00B42128" w:rsidP="00B42128">
      <w:pPr>
        <w:spacing w:after="0"/>
        <w:rPr>
          <w:sz w:val="36"/>
          <w:szCs w:val="36"/>
        </w:rPr>
      </w:pPr>
      <w:r w:rsidRPr="00B42128">
        <w:rPr>
          <w:sz w:val="36"/>
          <w:szCs w:val="36"/>
        </w:rPr>
        <w:t>Data Preprocessing Module:</w:t>
      </w:r>
    </w:p>
    <w:p w14:paraId="092B578F" w14:textId="2A0EF494" w:rsidR="00B42128" w:rsidRPr="00B42128" w:rsidRDefault="00B42128" w:rsidP="00B42128">
      <w:pPr>
        <w:spacing w:after="0"/>
        <w:rPr>
          <w:sz w:val="36"/>
          <w:szCs w:val="36"/>
        </w:rPr>
      </w:pPr>
      <w:r w:rsidRPr="00B42128">
        <w:rPr>
          <w:sz w:val="36"/>
          <w:szCs w:val="36"/>
        </w:rPr>
        <w:t>Handles label encoding, SMOTE balancing, and splitting the data into training, validation, and test sets</w:t>
      </w:r>
    </w:p>
    <w:p w14:paraId="5ECABA40" w14:textId="77777777" w:rsidR="00B42128" w:rsidRPr="00B42128" w:rsidRDefault="00B42128" w:rsidP="00B42128">
      <w:pPr>
        <w:spacing w:after="0"/>
        <w:rPr>
          <w:sz w:val="36"/>
          <w:szCs w:val="36"/>
        </w:rPr>
      </w:pPr>
      <w:r w:rsidRPr="00B42128">
        <w:rPr>
          <w:sz w:val="36"/>
          <w:szCs w:val="36"/>
        </w:rPr>
        <w:t>Model Training Module:</w:t>
      </w:r>
    </w:p>
    <w:p w14:paraId="2877F8A1" w14:textId="1AC99CEC" w:rsidR="00B42128" w:rsidRPr="00B42128" w:rsidRDefault="00B42128" w:rsidP="00B42128">
      <w:pPr>
        <w:spacing w:after="0"/>
        <w:rPr>
          <w:sz w:val="36"/>
          <w:szCs w:val="36"/>
        </w:rPr>
      </w:pPr>
      <w:r w:rsidRPr="00B42128">
        <w:rPr>
          <w:sz w:val="36"/>
          <w:szCs w:val="36"/>
        </w:rPr>
        <w:t>Trains three different models: Logistic Regression, Decision Tree, and Dense Neural Network (DNN), using the processed dataset.</w:t>
      </w:r>
    </w:p>
    <w:p w14:paraId="1D89FBDA" w14:textId="77777777" w:rsidR="00B42128" w:rsidRPr="00B42128" w:rsidRDefault="00B42128" w:rsidP="00B42128">
      <w:pPr>
        <w:spacing w:after="0"/>
        <w:rPr>
          <w:sz w:val="36"/>
          <w:szCs w:val="36"/>
        </w:rPr>
      </w:pPr>
      <w:r w:rsidRPr="00B42128">
        <w:rPr>
          <w:sz w:val="36"/>
          <w:szCs w:val="36"/>
        </w:rPr>
        <w:t>Evaluation Module:</w:t>
      </w:r>
    </w:p>
    <w:p w14:paraId="0CECDDA2" w14:textId="670C1E4C" w:rsidR="00B42128" w:rsidRDefault="00B42128" w:rsidP="00B42128">
      <w:pPr>
        <w:spacing w:after="0"/>
        <w:rPr>
          <w:sz w:val="36"/>
          <w:szCs w:val="36"/>
        </w:rPr>
      </w:pPr>
      <w:r w:rsidRPr="00B42128">
        <w:rPr>
          <w:sz w:val="36"/>
          <w:szCs w:val="36"/>
        </w:rPr>
        <w:t>Calculates key performance metrics such as accuracy, precision, recall, and F1-score, and generates visualizations like confusion matrices</w:t>
      </w:r>
    </w:p>
    <w:p w14:paraId="592D309E" w14:textId="77777777" w:rsidR="007D2632" w:rsidRDefault="007D2632" w:rsidP="00B42128">
      <w:pPr>
        <w:spacing w:after="0"/>
        <w:rPr>
          <w:sz w:val="36"/>
          <w:szCs w:val="36"/>
        </w:rPr>
      </w:pPr>
    </w:p>
    <w:p w14:paraId="13F3B4F9" w14:textId="77777777" w:rsidR="007D2632" w:rsidRDefault="007D2632" w:rsidP="00B42128">
      <w:pPr>
        <w:spacing w:after="0"/>
        <w:rPr>
          <w:sz w:val="36"/>
          <w:szCs w:val="36"/>
        </w:rPr>
      </w:pPr>
    </w:p>
    <w:p w14:paraId="4D7CB14D" w14:textId="77777777" w:rsidR="007D2632" w:rsidRDefault="007D2632" w:rsidP="00B42128">
      <w:pPr>
        <w:spacing w:after="0"/>
        <w:rPr>
          <w:sz w:val="36"/>
          <w:szCs w:val="36"/>
        </w:rPr>
      </w:pPr>
    </w:p>
    <w:p w14:paraId="0995477A" w14:textId="77777777" w:rsidR="007D2632" w:rsidRPr="00B42128" w:rsidRDefault="007D2632" w:rsidP="00B42128">
      <w:pPr>
        <w:spacing w:after="0"/>
        <w:rPr>
          <w:sz w:val="36"/>
          <w:szCs w:val="36"/>
        </w:rPr>
      </w:pPr>
    </w:p>
    <w:p w14:paraId="0E7FB9B5" w14:textId="77777777" w:rsidR="007D2632" w:rsidRDefault="007D2632" w:rsidP="00B42128">
      <w:pPr>
        <w:spacing w:after="0"/>
        <w:rPr>
          <w:sz w:val="36"/>
          <w:szCs w:val="36"/>
        </w:rPr>
      </w:pPr>
    </w:p>
    <w:p w14:paraId="156F201C" w14:textId="77777777" w:rsidR="007D2632" w:rsidRDefault="007D2632" w:rsidP="00B42128">
      <w:pPr>
        <w:spacing w:after="0"/>
        <w:rPr>
          <w:sz w:val="36"/>
          <w:szCs w:val="36"/>
        </w:rPr>
      </w:pPr>
    </w:p>
    <w:p w14:paraId="33BC253C" w14:textId="77777777" w:rsidR="007D2632" w:rsidRDefault="007D2632" w:rsidP="00B42128">
      <w:pPr>
        <w:spacing w:after="0"/>
        <w:rPr>
          <w:sz w:val="36"/>
          <w:szCs w:val="36"/>
        </w:rPr>
      </w:pPr>
    </w:p>
    <w:p w14:paraId="4CE6967A" w14:textId="77777777" w:rsidR="007D2632" w:rsidRDefault="007D2632" w:rsidP="00B42128">
      <w:pPr>
        <w:spacing w:after="0"/>
        <w:rPr>
          <w:sz w:val="36"/>
          <w:szCs w:val="36"/>
        </w:rPr>
      </w:pPr>
    </w:p>
    <w:p w14:paraId="75FF3A68" w14:textId="53ED2D10" w:rsidR="00B42128" w:rsidRPr="00B42128" w:rsidRDefault="00B42128" w:rsidP="00B42128">
      <w:pPr>
        <w:spacing w:after="0"/>
        <w:rPr>
          <w:sz w:val="36"/>
          <w:szCs w:val="36"/>
        </w:rPr>
      </w:pPr>
      <w:r w:rsidRPr="00B42128">
        <w:rPr>
          <w:sz w:val="36"/>
          <w:szCs w:val="36"/>
        </w:rPr>
        <w:t>Prediction API (Flask):</w:t>
      </w:r>
    </w:p>
    <w:p w14:paraId="5B70AE93" w14:textId="77777777" w:rsidR="00B42128" w:rsidRPr="00B42128" w:rsidRDefault="00B42128" w:rsidP="00B42128">
      <w:pPr>
        <w:spacing w:after="0"/>
        <w:rPr>
          <w:sz w:val="36"/>
          <w:szCs w:val="36"/>
        </w:rPr>
      </w:pPr>
      <w:r w:rsidRPr="00B42128">
        <w:rPr>
          <w:sz w:val="36"/>
          <w:szCs w:val="36"/>
        </w:rPr>
        <w:t>Hosts the trained DNN model and receives transaction data through a RESTful API to make real-time predictions.</w:t>
      </w:r>
    </w:p>
    <w:p w14:paraId="0CE634EB" w14:textId="77777777" w:rsidR="00B42128" w:rsidRPr="00B42128" w:rsidRDefault="00B42128" w:rsidP="00B42128">
      <w:pPr>
        <w:spacing w:after="0"/>
        <w:rPr>
          <w:sz w:val="36"/>
          <w:szCs w:val="36"/>
        </w:rPr>
      </w:pPr>
    </w:p>
    <w:p w14:paraId="7688C3FB" w14:textId="77777777" w:rsidR="00B42128" w:rsidRPr="00B42128" w:rsidRDefault="00B42128" w:rsidP="00B42128">
      <w:pPr>
        <w:spacing w:after="0"/>
        <w:rPr>
          <w:sz w:val="36"/>
          <w:szCs w:val="36"/>
        </w:rPr>
      </w:pPr>
      <w:r w:rsidRPr="00B42128">
        <w:rPr>
          <w:sz w:val="36"/>
          <w:szCs w:val="36"/>
        </w:rPr>
        <w:t>Frontend Interface:</w:t>
      </w:r>
    </w:p>
    <w:p w14:paraId="02FA3030" w14:textId="56F34251" w:rsidR="00B42128" w:rsidRPr="00B42128" w:rsidRDefault="00B42128" w:rsidP="00B42128">
      <w:pPr>
        <w:spacing w:after="0"/>
        <w:rPr>
          <w:sz w:val="36"/>
          <w:szCs w:val="36"/>
        </w:rPr>
      </w:pPr>
      <w:r w:rsidRPr="00B42128">
        <w:rPr>
          <w:sz w:val="36"/>
          <w:szCs w:val="36"/>
        </w:rPr>
        <w:t>A simple HTML web page that simulates a payment form, allowing users to enter transaction data and view prediction results via the Flask backend.</w:t>
      </w:r>
    </w:p>
    <w:p w14:paraId="53174062" w14:textId="77777777" w:rsidR="00B42128" w:rsidRPr="00B42128" w:rsidRDefault="00B42128" w:rsidP="00B42128">
      <w:pPr>
        <w:spacing w:after="0"/>
        <w:rPr>
          <w:sz w:val="36"/>
          <w:szCs w:val="36"/>
        </w:rPr>
      </w:pPr>
      <w:r w:rsidRPr="00B42128">
        <w:rPr>
          <w:sz w:val="36"/>
          <w:szCs w:val="36"/>
        </w:rPr>
        <w:t>History Logging Module:</w:t>
      </w:r>
    </w:p>
    <w:p w14:paraId="320FBB90" w14:textId="6738D862" w:rsidR="00B42128" w:rsidRDefault="00B42128" w:rsidP="00B42128">
      <w:pPr>
        <w:spacing w:after="0"/>
        <w:rPr>
          <w:sz w:val="36"/>
          <w:szCs w:val="36"/>
        </w:rPr>
      </w:pPr>
      <w:r w:rsidRPr="00B42128">
        <w:rPr>
          <w:sz w:val="36"/>
          <w:szCs w:val="36"/>
        </w:rPr>
        <w:t>Stores each transaction and its prediction result in a local JSON file for future analysis or auditing</w:t>
      </w:r>
      <w:r>
        <w:rPr>
          <w:sz w:val="36"/>
          <w:szCs w:val="36"/>
        </w:rPr>
        <w:t>.</w:t>
      </w:r>
    </w:p>
    <w:p w14:paraId="25DC5CB7" w14:textId="77777777" w:rsidR="00B42128" w:rsidRDefault="00B42128" w:rsidP="00B42128">
      <w:pPr>
        <w:spacing w:after="0"/>
        <w:rPr>
          <w:sz w:val="36"/>
          <w:szCs w:val="36"/>
        </w:rPr>
      </w:pPr>
    </w:p>
    <w:p w14:paraId="4120AADF" w14:textId="77777777" w:rsidR="007D2632" w:rsidRDefault="007D2632" w:rsidP="00B42128">
      <w:pPr>
        <w:spacing w:after="0"/>
        <w:rPr>
          <w:sz w:val="36"/>
          <w:szCs w:val="36"/>
        </w:rPr>
      </w:pPr>
    </w:p>
    <w:p w14:paraId="6B60AED1" w14:textId="77777777" w:rsidR="007D2632" w:rsidRDefault="007D2632" w:rsidP="00B42128">
      <w:pPr>
        <w:spacing w:after="0"/>
        <w:rPr>
          <w:sz w:val="36"/>
          <w:szCs w:val="36"/>
          <w:u w:val="single"/>
        </w:rPr>
      </w:pPr>
    </w:p>
    <w:p w14:paraId="2F09BA8E" w14:textId="77777777" w:rsidR="00942349" w:rsidRPr="00271E9E" w:rsidRDefault="00942349" w:rsidP="00B42128">
      <w:pPr>
        <w:spacing w:after="0"/>
        <w:rPr>
          <w:sz w:val="36"/>
          <w:szCs w:val="36"/>
          <w:u w:val="single"/>
        </w:rPr>
      </w:pPr>
    </w:p>
    <w:p w14:paraId="209B54E9" w14:textId="2346A3B1" w:rsidR="00B42128" w:rsidRPr="00271E9E" w:rsidRDefault="00271E9E" w:rsidP="00271E9E">
      <w:pPr>
        <w:spacing w:after="0"/>
        <w:rPr>
          <w:b/>
          <w:bCs/>
          <w:sz w:val="36"/>
          <w:szCs w:val="36"/>
          <w:u w:val="single"/>
        </w:rPr>
      </w:pPr>
      <w:r w:rsidRPr="00271E9E">
        <w:rPr>
          <w:b/>
          <w:bCs/>
          <w:sz w:val="36"/>
          <w:szCs w:val="36"/>
          <w:u w:val="single"/>
        </w:rPr>
        <w:lastRenderedPageBreak/>
        <w:t>4.</w:t>
      </w:r>
      <w:r w:rsidR="00C50355">
        <w:rPr>
          <w:b/>
          <w:bCs/>
          <w:sz w:val="36"/>
          <w:szCs w:val="36"/>
          <w:u w:val="single"/>
        </w:rPr>
        <w:t>2</w:t>
      </w:r>
      <w:r w:rsidRPr="00271E9E">
        <w:rPr>
          <w:b/>
          <w:bCs/>
          <w:sz w:val="36"/>
          <w:szCs w:val="36"/>
          <w:u w:val="single"/>
        </w:rPr>
        <w:t>.1</w:t>
      </w:r>
      <w:r w:rsidR="00264651" w:rsidRPr="00271E9E">
        <w:rPr>
          <w:b/>
          <w:bCs/>
          <w:sz w:val="36"/>
          <w:szCs w:val="36"/>
          <w:u w:val="single"/>
        </w:rPr>
        <w:t xml:space="preserve"> </w:t>
      </w:r>
      <w:r w:rsidR="00B42128" w:rsidRPr="00271E9E">
        <w:rPr>
          <w:b/>
          <w:bCs/>
          <w:sz w:val="36"/>
          <w:szCs w:val="36"/>
          <w:u w:val="single"/>
        </w:rPr>
        <w:t>Dataset Description:</w:t>
      </w:r>
    </w:p>
    <w:p w14:paraId="7DE720CD" w14:textId="77777777" w:rsidR="00B42128" w:rsidRPr="00482B3C" w:rsidRDefault="00B42128" w:rsidP="00B42128">
      <w:pPr>
        <w:spacing w:after="0"/>
        <w:rPr>
          <w:b/>
          <w:bCs/>
          <w:sz w:val="36"/>
          <w:szCs w:val="36"/>
          <w:u w:val="single"/>
        </w:rPr>
      </w:pPr>
    </w:p>
    <w:p w14:paraId="046DFB87" w14:textId="758CDF28" w:rsidR="00B42128" w:rsidRPr="00B42128" w:rsidRDefault="00B42128" w:rsidP="00B42128">
      <w:pPr>
        <w:spacing w:after="0"/>
        <w:rPr>
          <w:sz w:val="36"/>
          <w:szCs w:val="36"/>
        </w:rPr>
      </w:pPr>
      <w:r w:rsidRPr="00B42128">
        <w:rPr>
          <w:sz w:val="36"/>
          <w:szCs w:val="36"/>
        </w:rPr>
        <w:t>The dataset used is the "Online Payment Fraud Detection Dataset" from Kaggle. It includes 6,362,620 records and 11 features, such as:</w:t>
      </w:r>
    </w:p>
    <w:p w14:paraId="51CB61F0"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step: represents a unit of time where 1 step equals 1 hour</w:t>
      </w:r>
    </w:p>
    <w:p w14:paraId="027908DC"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type: type of online transaction</w:t>
      </w:r>
    </w:p>
    <w:p w14:paraId="78559D23"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amount: the amount of the transaction</w:t>
      </w:r>
    </w:p>
    <w:p w14:paraId="077A30EC"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nameOrig: customer starting the transaction</w:t>
      </w:r>
    </w:p>
    <w:p w14:paraId="75B372D2"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oldbalanceOrg: balance before the transaction</w:t>
      </w:r>
    </w:p>
    <w:p w14:paraId="0048DF20"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newbalanceOrig: balance after the transaction</w:t>
      </w:r>
    </w:p>
    <w:p w14:paraId="06A4736B"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nameDest: recipient of the transaction</w:t>
      </w:r>
    </w:p>
    <w:p w14:paraId="4E249B21"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oldbalanceDest: initial balance of recipient before the transaction</w:t>
      </w:r>
    </w:p>
    <w:p w14:paraId="6D602EE8"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newbalanceDest: the new balance of recipient after the transaction</w:t>
      </w:r>
    </w:p>
    <w:p w14:paraId="1DF46608"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isFraud: fraud transaction</w:t>
      </w:r>
    </w:p>
    <w:p w14:paraId="5DAF6F45" w14:textId="6CD0FFC5" w:rsidR="00B42128" w:rsidRDefault="00B42128" w:rsidP="00B42128">
      <w:pPr>
        <w:spacing w:after="0"/>
        <w:rPr>
          <w:sz w:val="36"/>
          <w:szCs w:val="36"/>
        </w:rPr>
      </w:pPr>
      <w:r w:rsidRPr="00B42128">
        <w:rPr>
          <w:sz w:val="36"/>
          <w:szCs w:val="36"/>
        </w:rPr>
        <w:t>Fraudulent transactions account for only 0.13% of the dataset, making it highly imbalanced.</w:t>
      </w:r>
    </w:p>
    <w:p w14:paraId="44DB94BA" w14:textId="77777777" w:rsidR="00B42128" w:rsidRDefault="00B42128" w:rsidP="00B42128">
      <w:pPr>
        <w:spacing w:after="0"/>
        <w:rPr>
          <w:sz w:val="36"/>
          <w:szCs w:val="36"/>
        </w:rPr>
      </w:pPr>
    </w:p>
    <w:p w14:paraId="7CCDEE8E" w14:textId="77777777" w:rsidR="00B42128" w:rsidRDefault="00B42128" w:rsidP="00B42128">
      <w:pPr>
        <w:spacing w:after="0"/>
        <w:rPr>
          <w:sz w:val="36"/>
          <w:szCs w:val="36"/>
        </w:rPr>
      </w:pPr>
    </w:p>
    <w:p w14:paraId="646FCD1E" w14:textId="77777777" w:rsidR="00482B3C" w:rsidRPr="00B42128" w:rsidRDefault="00482B3C" w:rsidP="00B42128">
      <w:pPr>
        <w:spacing w:after="0"/>
        <w:rPr>
          <w:sz w:val="36"/>
          <w:szCs w:val="36"/>
        </w:rPr>
      </w:pPr>
    </w:p>
    <w:p w14:paraId="2E4C8D46" w14:textId="6802896D" w:rsidR="00B42128" w:rsidRPr="00271E9E" w:rsidRDefault="00271E9E" w:rsidP="00271E9E">
      <w:pPr>
        <w:spacing w:after="0"/>
        <w:rPr>
          <w:b/>
          <w:bCs/>
          <w:sz w:val="36"/>
          <w:szCs w:val="36"/>
          <w:u w:val="single"/>
        </w:rPr>
      </w:pPr>
      <w:r w:rsidRPr="00271E9E">
        <w:rPr>
          <w:b/>
          <w:bCs/>
          <w:sz w:val="36"/>
          <w:szCs w:val="36"/>
          <w:u w:val="single"/>
        </w:rPr>
        <w:t>4.</w:t>
      </w:r>
      <w:r w:rsidR="00C50355">
        <w:rPr>
          <w:b/>
          <w:bCs/>
          <w:sz w:val="36"/>
          <w:szCs w:val="36"/>
          <w:u w:val="single"/>
        </w:rPr>
        <w:t>2</w:t>
      </w:r>
      <w:r w:rsidRPr="00271E9E">
        <w:rPr>
          <w:b/>
          <w:bCs/>
          <w:sz w:val="36"/>
          <w:szCs w:val="36"/>
          <w:u w:val="single"/>
        </w:rPr>
        <w:t>.2</w:t>
      </w:r>
      <w:r w:rsidR="00264651" w:rsidRPr="00271E9E">
        <w:rPr>
          <w:b/>
          <w:bCs/>
          <w:sz w:val="36"/>
          <w:szCs w:val="36"/>
          <w:u w:val="single"/>
        </w:rPr>
        <w:t xml:space="preserve"> </w:t>
      </w:r>
      <w:r w:rsidR="00B42128" w:rsidRPr="00271E9E">
        <w:rPr>
          <w:b/>
          <w:bCs/>
          <w:sz w:val="36"/>
          <w:szCs w:val="36"/>
          <w:u w:val="single"/>
        </w:rPr>
        <w:t>Data Preprocessing Steps</w:t>
      </w:r>
      <w:r w:rsidR="00482B3C" w:rsidRPr="00271E9E">
        <w:rPr>
          <w:b/>
          <w:bCs/>
          <w:sz w:val="36"/>
          <w:szCs w:val="36"/>
          <w:u w:val="single"/>
        </w:rPr>
        <w:t>:</w:t>
      </w:r>
    </w:p>
    <w:p w14:paraId="2137158F" w14:textId="77777777" w:rsidR="00482B3C" w:rsidRPr="00482B3C" w:rsidRDefault="00482B3C" w:rsidP="00482B3C">
      <w:pPr>
        <w:pStyle w:val="ListParagraph"/>
        <w:spacing w:after="0"/>
        <w:rPr>
          <w:b/>
          <w:bCs/>
          <w:sz w:val="36"/>
          <w:szCs w:val="36"/>
          <w:u w:val="single"/>
        </w:rPr>
      </w:pPr>
    </w:p>
    <w:p w14:paraId="77C41A5C" w14:textId="30AFC91E" w:rsidR="00B42128" w:rsidRPr="00B42128" w:rsidRDefault="00B42128" w:rsidP="00482B3C">
      <w:pPr>
        <w:spacing w:after="0"/>
        <w:rPr>
          <w:sz w:val="36"/>
          <w:szCs w:val="36"/>
        </w:rPr>
      </w:pPr>
      <w:r w:rsidRPr="00B42128">
        <w:rPr>
          <w:sz w:val="36"/>
          <w:szCs w:val="36"/>
        </w:rPr>
        <w:t>To prepare the dataset for model training, several preprocessing techniques were applied:</w:t>
      </w:r>
    </w:p>
    <w:p w14:paraId="3934387A" w14:textId="77777777" w:rsidR="00B42128" w:rsidRPr="00B42128" w:rsidRDefault="00B42128" w:rsidP="00B42128">
      <w:pPr>
        <w:spacing w:after="0"/>
        <w:rPr>
          <w:sz w:val="36"/>
          <w:szCs w:val="36"/>
        </w:rPr>
      </w:pPr>
      <w:r w:rsidRPr="00B42128">
        <w:rPr>
          <w:sz w:val="36"/>
          <w:szCs w:val="36"/>
        </w:rPr>
        <w:t>Label Encoding:</w:t>
      </w:r>
    </w:p>
    <w:p w14:paraId="54B1FDF6" w14:textId="62C35A4A" w:rsidR="00B42128" w:rsidRPr="00B42128" w:rsidRDefault="00B42128" w:rsidP="00482B3C">
      <w:pPr>
        <w:spacing w:after="0"/>
        <w:rPr>
          <w:sz w:val="36"/>
          <w:szCs w:val="36"/>
        </w:rPr>
      </w:pPr>
      <w:r w:rsidRPr="00B42128">
        <w:rPr>
          <w:sz w:val="36"/>
          <w:szCs w:val="36"/>
        </w:rPr>
        <w:t>Converted the categorical type column into numerical values.</w:t>
      </w:r>
    </w:p>
    <w:p w14:paraId="4B68A719" w14:textId="77777777" w:rsidR="00B42128" w:rsidRPr="00B42128" w:rsidRDefault="00B42128" w:rsidP="00B42128">
      <w:pPr>
        <w:spacing w:after="0"/>
        <w:rPr>
          <w:sz w:val="36"/>
          <w:szCs w:val="36"/>
        </w:rPr>
      </w:pPr>
      <w:r w:rsidRPr="00B42128">
        <w:rPr>
          <w:sz w:val="36"/>
          <w:szCs w:val="36"/>
        </w:rPr>
        <w:t>SMOTE (Synthetic Minority Oversampling Technique):</w:t>
      </w:r>
    </w:p>
    <w:p w14:paraId="7B1A856D" w14:textId="7B6BB347" w:rsidR="00B42128" w:rsidRPr="00B42128" w:rsidRDefault="00B42128" w:rsidP="00482B3C">
      <w:pPr>
        <w:spacing w:after="0"/>
        <w:rPr>
          <w:sz w:val="36"/>
          <w:szCs w:val="36"/>
        </w:rPr>
      </w:pPr>
      <w:r w:rsidRPr="00B42128">
        <w:rPr>
          <w:sz w:val="36"/>
          <w:szCs w:val="36"/>
        </w:rPr>
        <w:t>Used to balance the dataset by synthetically generating minority class (fraud) samples, resulting in equal counts of fraud and legitimate transactions.</w:t>
      </w:r>
    </w:p>
    <w:p w14:paraId="437D974A" w14:textId="77777777" w:rsidR="00B42128" w:rsidRPr="00B42128" w:rsidRDefault="00B42128" w:rsidP="00B42128">
      <w:pPr>
        <w:spacing w:after="0"/>
        <w:rPr>
          <w:sz w:val="36"/>
          <w:szCs w:val="36"/>
        </w:rPr>
      </w:pPr>
      <w:r w:rsidRPr="00B42128">
        <w:rPr>
          <w:sz w:val="36"/>
          <w:szCs w:val="36"/>
        </w:rPr>
        <w:t>Data Splitting:</w:t>
      </w:r>
    </w:p>
    <w:p w14:paraId="60A53D76" w14:textId="6DC9A84C" w:rsidR="00B42128" w:rsidRPr="00B42128" w:rsidRDefault="00B42128" w:rsidP="00482B3C">
      <w:pPr>
        <w:spacing w:after="0"/>
        <w:rPr>
          <w:sz w:val="36"/>
          <w:szCs w:val="36"/>
        </w:rPr>
      </w:pPr>
      <w:r w:rsidRPr="00B42128">
        <w:rPr>
          <w:sz w:val="36"/>
          <w:szCs w:val="36"/>
        </w:rPr>
        <w:t>The data was split into:</w:t>
      </w:r>
    </w:p>
    <w:p w14:paraId="6417D1AD" w14:textId="6C4A4F09" w:rsidR="00B42128" w:rsidRPr="00B42128" w:rsidRDefault="00B42128" w:rsidP="00482B3C">
      <w:pPr>
        <w:spacing w:after="0"/>
        <w:rPr>
          <w:sz w:val="36"/>
          <w:szCs w:val="36"/>
        </w:rPr>
      </w:pPr>
      <w:r w:rsidRPr="00B42128">
        <w:rPr>
          <w:sz w:val="36"/>
          <w:szCs w:val="36"/>
        </w:rPr>
        <w:t>80% Training</w:t>
      </w:r>
    </w:p>
    <w:p w14:paraId="00D3D329" w14:textId="77777777" w:rsidR="00B42128" w:rsidRPr="00B42128" w:rsidRDefault="00B42128" w:rsidP="00B42128">
      <w:pPr>
        <w:spacing w:after="0"/>
        <w:rPr>
          <w:sz w:val="36"/>
          <w:szCs w:val="36"/>
        </w:rPr>
      </w:pPr>
      <w:r w:rsidRPr="00B42128">
        <w:rPr>
          <w:sz w:val="36"/>
          <w:szCs w:val="36"/>
        </w:rPr>
        <w:t>20% Testing</w:t>
      </w:r>
    </w:p>
    <w:p w14:paraId="096D431D" w14:textId="5958824B" w:rsidR="00B42128" w:rsidRDefault="00B42128" w:rsidP="00B42128">
      <w:pPr>
        <w:spacing w:after="0"/>
        <w:rPr>
          <w:sz w:val="36"/>
          <w:szCs w:val="36"/>
        </w:rPr>
      </w:pPr>
      <w:r w:rsidRPr="00B42128">
        <w:rPr>
          <w:sz w:val="36"/>
          <w:szCs w:val="36"/>
        </w:rPr>
        <w:t>The training set was further divided into training and validation sets for DNN training optimization</w:t>
      </w:r>
    </w:p>
    <w:p w14:paraId="05756535" w14:textId="77777777" w:rsidR="00B42128" w:rsidRDefault="00B42128" w:rsidP="00EB5CE0">
      <w:pPr>
        <w:spacing w:after="0"/>
        <w:rPr>
          <w:sz w:val="36"/>
          <w:szCs w:val="36"/>
        </w:rPr>
      </w:pPr>
    </w:p>
    <w:p w14:paraId="50C3A3DB" w14:textId="77777777" w:rsidR="00B42128" w:rsidRPr="00EB5CE0" w:rsidRDefault="00B42128" w:rsidP="00EB5CE0">
      <w:pPr>
        <w:spacing w:after="0"/>
        <w:rPr>
          <w:sz w:val="36"/>
          <w:szCs w:val="36"/>
        </w:rPr>
      </w:pPr>
    </w:p>
    <w:p w14:paraId="690EF5CD" w14:textId="77777777" w:rsidR="00EB5CE0" w:rsidRDefault="00EB5CE0" w:rsidP="00EB5CE0">
      <w:pPr>
        <w:pStyle w:val="ListParagraph"/>
        <w:ind w:left="360"/>
        <w:rPr>
          <w:b/>
          <w:bCs/>
          <w:sz w:val="36"/>
          <w:szCs w:val="36"/>
          <w:u w:val="single"/>
        </w:rPr>
      </w:pPr>
    </w:p>
    <w:p w14:paraId="55AFDD93" w14:textId="0CF91A27" w:rsidR="00963023" w:rsidRPr="00271E9E" w:rsidRDefault="00271E9E" w:rsidP="00271E9E">
      <w:pPr>
        <w:rPr>
          <w:b/>
          <w:bCs/>
          <w:sz w:val="36"/>
          <w:szCs w:val="36"/>
          <w:u w:val="single"/>
        </w:rPr>
      </w:pPr>
      <w:r w:rsidRPr="00271E9E">
        <w:rPr>
          <w:b/>
          <w:bCs/>
          <w:sz w:val="36"/>
          <w:szCs w:val="36"/>
          <w:u w:val="single"/>
        </w:rPr>
        <w:t xml:space="preserve"> 4.</w:t>
      </w:r>
      <w:r w:rsidR="00C50355">
        <w:rPr>
          <w:b/>
          <w:bCs/>
          <w:sz w:val="36"/>
          <w:szCs w:val="36"/>
          <w:u w:val="single"/>
        </w:rPr>
        <w:t>3</w:t>
      </w:r>
      <w:r w:rsidRPr="00271E9E">
        <w:rPr>
          <w:b/>
          <w:bCs/>
          <w:sz w:val="36"/>
          <w:szCs w:val="36"/>
          <w:u w:val="single"/>
        </w:rPr>
        <w:t xml:space="preserve"> </w:t>
      </w:r>
      <w:r w:rsidR="00963023" w:rsidRPr="00271E9E">
        <w:rPr>
          <w:b/>
          <w:bCs/>
          <w:sz w:val="36"/>
          <w:szCs w:val="36"/>
          <w:u w:val="single"/>
        </w:rPr>
        <w:t>Challenges faced and how they were resolved</w:t>
      </w:r>
      <w:r w:rsidR="00965AD4" w:rsidRPr="00271E9E">
        <w:rPr>
          <w:b/>
          <w:bCs/>
          <w:sz w:val="36"/>
          <w:szCs w:val="36"/>
          <w:u w:val="single"/>
        </w:rPr>
        <w:t>:</w:t>
      </w:r>
    </w:p>
    <w:p w14:paraId="5F6AFA9F" w14:textId="77777777" w:rsidR="00EB5CE0" w:rsidRPr="00EB5CE0" w:rsidRDefault="00EB5CE0" w:rsidP="00EB5CE0">
      <w:pPr>
        <w:rPr>
          <w:b/>
          <w:bCs/>
          <w:sz w:val="36"/>
          <w:szCs w:val="36"/>
          <w:u w:val="single"/>
        </w:rPr>
      </w:pPr>
    </w:p>
    <w:p w14:paraId="3BB25E68" w14:textId="11FA244C" w:rsidR="00EB5CE0" w:rsidRPr="00EB5CE0" w:rsidRDefault="00EB5CE0" w:rsidP="00EB5CE0">
      <w:pPr>
        <w:spacing w:line="278" w:lineRule="auto"/>
        <w:jc w:val="left"/>
        <w:rPr>
          <w:sz w:val="36"/>
          <w:szCs w:val="36"/>
        </w:rPr>
      </w:pPr>
      <w:r w:rsidRPr="00EB5CE0">
        <w:rPr>
          <w:sz w:val="36"/>
          <w:szCs w:val="36"/>
        </w:rPr>
        <w:t>Challenges Faced and How They Were Resolved</w:t>
      </w:r>
    </w:p>
    <w:p w14:paraId="5C791109" w14:textId="737574D5" w:rsidR="00EB5CE0" w:rsidRDefault="00EB5CE0" w:rsidP="00EB5CE0">
      <w:pPr>
        <w:spacing w:line="278" w:lineRule="auto"/>
        <w:jc w:val="left"/>
        <w:rPr>
          <w:sz w:val="36"/>
          <w:szCs w:val="36"/>
        </w:rPr>
      </w:pPr>
      <w:r w:rsidRPr="00EB5CE0">
        <w:rPr>
          <w:sz w:val="36"/>
          <w:szCs w:val="36"/>
        </w:rPr>
        <w:t>Throughout the development process, we encountered several challenges:</w:t>
      </w:r>
    </w:p>
    <w:p w14:paraId="7BAD3B3D" w14:textId="77777777" w:rsidR="00EB5CE0" w:rsidRPr="00EB5CE0" w:rsidRDefault="00EB5CE0" w:rsidP="00EB5CE0">
      <w:pPr>
        <w:spacing w:line="278" w:lineRule="auto"/>
        <w:jc w:val="left"/>
        <w:rPr>
          <w:sz w:val="36"/>
          <w:szCs w:val="36"/>
        </w:rPr>
      </w:pPr>
    </w:p>
    <w:p w14:paraId="2B8F7EAE" w14:textId="77777777" w:rsidR="00EB5CE0" w:rsidRPr="00EB5CE0" w:rsidRDefault="00EB5CE0" w:rsidP="00EB5CE0">
      <w:pPr>
        <w:spacing w:line="278" w:lineRule="auto"/>
        <w:jc w:val="left"/>
        <w:rPr>
          <w:sz w:val="36"/>
          <w:szCs w:val="36"/>
        </w:rPr>
      </w:pPr>
      <w:r w:rsidRPr="00EB5CE0">
        <w:rPr>
          <w:sz w:val="36"/>
          <w:szCs w:val="36"/>
        </w:rPr>
        <w:t>Imbalanced Dataset:</w:t>
      </w:r>
    </w:p>
    <w:p w14:paraId="3AFBAF14" w14:textId="77777777" w:rsidR="00EB5CE0" w:rsidRPr="00EB5CE0" w:rsidRDefault="00EB5CE0" w:rsidP="00EB5CE0">
      <w:pPr>
        <w:spacing w:line="278" w:lineRule="auto"/>
        <w:jc w:val="left"/>
        <w:rPr>
          <w:sz w:val="36"/>
          <w:szCs w:val="36"/>
        </w:rPr>
      </w:pPr>
      <w:r w:rsidRPr="00EB5CE0">
        <w:rPr>
          <w:sz w:val="36"/>
          <w:szCs w:val="36"/>
        </w:rPr>
        <w:t>The number of fraudulent transactions was significantly smaller than valid ones, which made training biased.</w:t>
      </w:r>
    </w:p>
    <w:p w14:paraId="7BC3CEDF" w14:textId="3BE24B74" w:rsidR="00EB5CE0" w:rsidRDefault="00EB5CE0" w:rsidP="00EB5CE0">
      <w:pPr>
        <w:spacing w:line="278" w:lineRule="auto"/>
        <w:jc w:val="left"/>
        <w:rPr>
          <w:sz w:val="36"/>
          <w:szCs w:val="36"/>
        </w:rPr>
      </w:pPr>
      <w:r w:rsidRPr="00EB5CE0">
        <w:rPr>
          <w:sz w:val="36"/>
          <w:szCs w:val="36"/>
        </w:rPr>
        <w:t>Resolved by applying SMOTE to generate synthetic fraud samples and balance the dataset.</w:t>
      </w:r>
    </w:p>
    <w:p w14:paraId="3F77CF76" w14:textId="77777777" w:rsidR="00EB5CE0" w:rsidRPr="00EB5CE0" w:rsidRDefault="00EB5CE0" w:rsidP="00EB5CE0">
      <w:pPr>
        <w:spacing w:line="278" w:lineRule="auto"/>
        <w:jc w:val="left"/>
        <w:rPr>
          <w:sz w:val="36"/>
          <w:szCs w:val="36"/>
        </w:rPr>
      </w:pPr>
    </w:p>
    <w:p w14:paraId="21E4481C" w14:textId="77777777" w:rsidR="00EB5CE0" w:rsidRPr="00EB5CE0" w:rsidRDefault="00EB5CE0" w:rsidP="00EB5CE0">
      <w:pPr>
        <w:spacing w:line="278" w:lineRule="auto"/>
        <w:jc w:val="left"/>
        <w:rPr>
          <w:sz w:val="36"/>
          <w:szCs w:val="36"/>
        </w:rPr>
      </w:pPr>
      <w:r w:rsidRPr="00EB5CE0">
        <w:rPr>
          <w:sz w:val="36"/>
          <w:szCs w:val="36"/>
        </w:rPr>
        <w:t>Overfitting in DNN:</w:t>
      </w:r>
    </w:p>
    <w:p w14:paraId="4DAF20D4" w14:textId="77777777" w:rsidR="00EB5CE0" w:rsidRPr="00EB5CE0" w:rsidRDefault="00EB5CE0" w:rsidP="00EB5CE0">
      <w:pPr>
        <w:spacing w:line="278" w:lineRule="auto"/>
        <w:jc w:val="left"/>
        <w:rPr>
          <w:sz w:val="36"/>
          <w:szCs w:val="36"/>
        </w:rPr>
      </w:pPr>
      <w:r w:rsidRPr="00EB5CE0">
        <w:rPr>
          <w:sz w:val="36"/>
          <w:szCs w:val="36"/>
        </w:rPr>
        <w:t>The deep neural network initially overfit the training data.</w:t>
      </w:r>
    </w:p>
    <w:p w14:paraId="449DB638" w14:textId="26C3AD76" w:rsidR="00EB5CE0" w:rsidRDefault="00EB5CE0" w:rsidP="00EB5CE0">
      <w:pPr>
        <w:spacing w:line="278" w:lineRule="auto"/>
        <w:jc w:val="left"/>
        <w:rPr>
          <w:sz w:val="36"/>
          <w:szCs w:val="36"/>
        </w:rPr>
      </w:pPr>
      <w:r w:rsidRPr="00EB5CE0">
        <w:rPr>
          <w:sz w:val="36"/>
          <w:szCs w:val="36"/>
        </w:rPr>
        <w:t xml:space="preserve"> Resolved using regularization (L2), dropout layers, early stopping, and batch normalization.</w:t>
      </w:r>
    </w:p>
    <w:p w14:paraId="3795FD74" w14:textId="77777777" w:rsidR="00EB5CE0" w:rsidRDefault="00EB5CE0" w:rsidP="00EB5CE0">
      <w:pPr>
        <w:spacing w:line="278" w:lineRule="auto"/>
        <w:jc w:val="left"/>
        <w:rPr>
          <w:sz w:val="36"/>
          <w:szCs w:val="36"/>
        </w:rPr>
      </w:pPr>
    </w:p>
    <w:p w14:paraId="12B962AC" w14:textId="77777777" w:rsidR="00EB5CE0" w:rsidRDefault="00EB5CE0" w:rsidP="00EB5CE0">
      <w:pPr>
        <w:spacing w:line="278" w:lineRule="auto"/>
        <w:jc w:val="left"/>
        <w:rPr>
          <w:sz w:val="36"/>
          <w:szCs w:val="36"/>
        </w:rPr>
      </w:pPr>
    </w:p>
    <w:p w14:paraId="1F34B42B" w14:textId="77777777" w:rsidR="007D2632" w:rsidRDefault="007D2632" w:rsidP="00EB5CE0">
      <w:pPr>
        <w:spacing w:line="278" w:lineRule="auto"/>
        <w:jc w:val="left"/>
        <w:rPr>
          <w:sz w:val="36"/>
          <w:szCs w:val="36"/>
        </w:rPr>
      </w:pPr>
    </w:p>
    <w:p w14:paraId="0029BA57" w14:textId="77777777" w:rsidR="007D2632" w:rsidRDefault="007D2632" w:rsidP="00EB5CE0">
      <w:pPr>
        <w:spacing w:line="278" w:lineRule="auto"/>
        <w:jc w:val="left"/>
        <w:rPr>
          <w:sz w:val="36"/>
          <w:szCs w:val="36"/>
        </w:rPr>
      </w:pPr>
    </w:p>
    <w:p w14:paraId="7BC8DC13" w14:textId="77777777" w:rsidR="007D2632" w:rsidRPr="00EB5CE0" w:rsidRDefault="007D2632" w:rsidP="00EB5CE0">
      <w:pPr>
        <w:spacing w:line="278" w:lineRule="auto"/>
        <w:jc w:val="left"/>
        <w:rPr>
          <w:sz w:val="36"/>
          <w:szCs w:val="36"/>
        </w:rPr>
      </w:pPr>
    </w:p>
    <w:p w14:paraId="716463BF" w14:textId="77777777" w:rsidR="00EB5CE0" w:rsidRPr="00EB5CE0" w:rsidRDefault="00EB5CE0" w:rsidP="00EB5CE0">
      <w:pPr>
        <w:spacing w:line="278" w:lineRule="auto"/>
        <w:jc w:val="left"/>
        <w:rPr>
          <w:sz w:val="36"/>
          <w:szCs w:val="36"/>
        </w:rPr>
      </w:pPr>
      <w:r w:rsidRPr="00EB5CE0">
        <w:rPr>
          <w:sz w:val="36"/>
          <w:szCs w:val="36"/>
        </w:rPr>
        <w:t>Model Deployment:</w:t>
      </w:r>
    </w:p>
    <w:p w14:paraId="33539BAF" w14:textId="77777777" w:rsidR="00EB5CE0" w:rsidRDefault="00EB5CE0" w:rsidP="00EB5CE0">
      <w:pPr>
        <w:spacing w:line="278" w:lineRule="auto"/>
        <w:jc w:val="left"/>
        <w:rPr>
          <w:sz w:val="36"/>
          <w:szCs w:val="36"/>
        </w:rPr>
      </w:pPr>
      <w:r w:rsidRPr="00EB5CE0">
        <w:rPr>
          <w:sz w:val="36"/>
          <w:szCs w:val="36"/>
        </w:rPr>
        <w:t>Integrating the trained DNN with a real-time web interface was technically challenging.</w:t>
      </w:r>
    </w:p>
    <w:p w14:paraId="55F6FA22" w14:textId="77777777" w:rsidR="00EB5CE0" w:rsidRPr="00EB5CE0" w:rsidRDefault="00EB5CE0" w:rsidP="00EB5CE0">
      <w:pPr>
        <w:spacing w:line="278" w:lineRule="auto"/>
        <w:jc w:val="left"/>
        <w:rPr>
          <w:sz w:val="36"/>
          <w:szCs w:val="36"/>
        </w:rPr>
      </w:pPr>
    </w:p>
    <w:p w14:paraId="710344DE" w14:textId="439ADAAB" w:rsidR="00EB5CE0" w:rsidRDefault="00EB5CE0" w:rsidP="00EB5CE0">
      <w:pPr>
        <w:spacing w:line="278" w:lineRule="auto"/>
        <w:jc w:val="left"/>
        <w:rPr>
          <w:sz w:val="36"/>
          <w:szCs w:val="36"/>
        </w:rPr>
      </w:pPr>
      <w:r w:rsidRPr="00EB5CE0">
        <w:rPr>
          <w:sz w:val="36"/>
          <w:szCs w:val="36"/>
        </w:rPr>
        <w:t>Resolved by using Flask to serve the model as an API and AJAX calls to communicate with the frontend.</w:t>
      </w:r>
    </w:p>
    <w:p w14:paraId="387A8F75" w14:textId="77777777" w:rsidR="00EB5CE0" w:rsidRPr="00EB5CE0" w:rsidRDefault="00EB5CE0" w:rsidP="00EB5CE0">
      <w:pPr>
        <w:spacing w:line="278" w:lineRule="auto"/>
        <w:jc w:val="left"/>
        <w:rPr>
          <w:sz w:val="36"/>
          <w:szCs w:val="36"/>
        </w:rPr>
      </w:pPr>
    </w:p>
    <w:p w14:paraId="75C22051" w14:textId="335EAAC1" w:rsidR="00EB5CE0" w:rsidRPr="00EB5CE0" w:rsidRDefault="00EB5CE0" w:rsidP="00EB5CE0">
      <w:pPr>
        <w:spacing w:line="278" w:lineRule="auto"/>
        <w:jc w:val="left"/>
        <w:rPr>
          <w:sz w:val="36"/>
          <w:szCs w:val="36"/>
        </w:rPr>
      </w:pPr>
      <w:r w:rsidRPr="00EB5CE0">
        <w:rPr>
          <w:sz w:val="36"/>
          <w:szCs w:val="36"/>
        </w:rPr>
        <w:t>Training Time:</w:t>
      </w:r>
    </w:p>
    <w:p w14:paraId="358E8658" w14:textId="77777777" w:rsidR="00EB5CE0" w:rsidRPr="00EB5CE0" w:rsidRDefault="00EB5CE0" w:rsidP="00EB5CE0">
      <w:pPr>
        <w:spacing w:line="278" w:lineRule="auto"/>
        <w:jc w:val="left"/>
        <w:rPr>
          <w:sz w:val="36"/>
          <w:szCs w:val="36"/>
        </w:rPr>
      </w:pPr>
      <w:r w:rsidRPr="00EB5CE0">
        <w:rPr>
          <w:sz w:val="36"/>
          <w:szCs w:val="36"/>
        </w:rPr>
        <w:t>Training the DNN on large data was time-consuming.</w:t>
      </w:r>
    </w:p>
    <w:p w14:paraId="56D440A5" w14:textId="71EA4661" w:rsidR="00ED7EDF" w:rsidRPr="00EB5CE0" w:rsidRDefault="00EB5CE0" w:rsidP="00EB5CE0">
      <w:pPr>
        <w:spacing w:line="278" w:lineRule="auto"/>
        <w:jc w:val="left"/>
        <w:rPr>
          <w:sz w:val="36"/>
          <w:szCs w:val="36"/>
        </w:rPr>
      </w:pPr>
      <w:r w:rsidRPr="00EB5CE0">
        <w:rPr>
          <w:sz w:val="36"/>
          <w:szCs w:val="36"/>
        </w:rPr>
        <w:t>Resolved by using Google Colab’s GPU environment to accelerate training.</w:t>
      </w:r>
    </w:p>
    <w:p w14:paraId="27C0D787" w14:textId="77777777" w:rsidR="00ED7EDF" w:rsidRDefault="00ED7EDF" w:rsidP="00ED7EDF">
      <w:pPr>
        <w:pStyle w:val="Title"/>
        <w:jc w:val="center"/>
      </w:pPr>
    </w:p>
    <w:p w14:paraId="2C192ADD" w14:textId="77777777" w:rsidR="00ED7EDF" w:rsidRDefault="00ED7EDF" w:rsidP="00ED7EDF">
      <w:pPr>
        <w:pStyle w:val="Title"/>
        <w:jc w:val="center"/>
      </w:pPr>
    </w:p>
    <w:p w14:paraId="5C8E2B70" w14:textId="77777777" w:rsidR="00ED7EDF" w:rsidRDefault="00ED7EDF" w:rsidP="00ED7EDF">
      <w:pPr>
        <w:pStyle w:val="Title"/>
        <w:jc w:val="center"/>
      </w:pPr>
    </w:p>
    <w:p w14:paraId="552548A5" w14:textId="77777777" w:rsidR="00ED7EDF" w:rsidRDefault="00ED7EDF" w:rsidP="00ED7EDF">
      <w:pPr>
        <w:pStyle w:val="Title"/>
        <w:jc w:val="center"/>
      </w:pPr>
    </w:p>
    <w:p w14:paraId="78BCCDD5" w14:textId="77777777" w:rsidR="00EB5CE0" w:rsidRDefault="00EB5CE0" w:rsidP="00EB5CE0"/>
    <w:p w14:paraId="472902AB" w14:textId="77777777" w:rsidR="00EB5CE0" w:rsidRDefault="00EB5CE0" w:rsidP="00EB5CE0"/>
    <w:p w14:paraId="548B967C" w14:textId="77777777" w:rsidR="00EB5CE0" w:rsidRDefault="00EB5CE0" w:rsidP="00EB5CE0"/>
    <w:p w14:paraId="77FCE0E0" w14:textId="77777777" w:rsidR="00EB5CE0" w:rsidRDefault="00EB5CE0" w:rsidP="00EB5CE0"/>
    <w:p w14:paraId="6CD87CFE" w14:textId="77777777" w:rsidR="00EB5CE0" w:rsidRDefault="00EB5CE0" w:rsidP="00EB5CE0"/>
    <w:p w14:paraId="5A6C95DD" w14:textId="77777777" w:rsidR="00EB5CE0" w:rsidRPr="00EB5CE0" w:rsidRDefault="00EB5CE0" w:rsidP="00EB5CE0"/>
    <w:p w14:paraId="1260BD6F" w14:textId="77777777" w:rsidR="00ED7EDF" w:rsidRDefault="00ED7EDF" w:rsidP="00ED7EDF">
      <w:pPr>
        <w:pStyle w:val="Title"/>
        <w:jc w:val="center"/>
      </w:pPr>
    </w:p>
    <w:p w14:paraId="27E7A2B1" w14:textId="77777777" w:rsidR="00C3700E" w:rsidRDefault="00C3700E" w:rsidP="00C3700E"/>
    <w:p w14:paraId="027AB266" w14:textId="77777777" w:rsidR="00C3700E" w:rsidRDefault="00C3700E" w:rsidP="00C3700E"/>
    <w:p w14:paraId="6F069D03" w14:textId="77777777" w:rsidR="00C3700E" w:rsidRDefault="00C3700E" w:rsidP="00C3700E"/>
    <w:p w14:paraId="77029B3D" w14:textId="77777777" w:rsidR="00C3700E" w:rsidRPr="00C3700E" w:rsidRDefault="00C3700E" w:rsidP="00C3700E"/>
    <w:p w14:paraId="244FF67C" w14:textId="77777777" w:rsidR="00ED7EDF" w:rsidRPr="00271E9E" w:rsidRDefault="00ED7EDF" w:rsidP="00271E9E">
      <w:pPr>
        <w:jc w:val="center"/>
        <w:rPr>
          <w:b/>
          <w:bCs/>
          <w:sz w:val="40"/>
          <w:szCs w:val="40"/>
        </w:rPr>
      </w:pPr>
      <w:r w:rsidRPr="00271E9E">
        <w:rPr>
          <w:b/>
          <w:bCs/>
          <w:sz w:val="40"/>
          <w:szCs w:val="40"/>
        </w:rPr>
        <w:t xml:space="preserve">Chapter </w:t>
      </w:r>
      <w:r w:rsidR="00963023" w:rsidRPr="00271E9E">
        <w:rPr>
          <w:b/>
          <w:bCs/>
          <w:sz w:val="40"/>
          <w:szCs w:val="40"/>
        </w:rPr>
        <w:t>5</w:t>
      </w:r>
    </w:p>
    <w:p w14:paraId="2AAFBE80" w14:textId="77777777" w:rsidR="00ED7EDF" w:rsidRPr="00C3700E" w:rsidRDefault="00963023" w:rsidP="00746B2B">
      <w:pPr>
        <w:pStyle w:val="Chaptertitle"/>
      </w:pPr>
      <w:bookmarkStart w:id="5" w:name="_Toc197463976"/>
      <w:r w:rsidRPr="00C3700E">
        <w:t>Testing &amp; Evaluation</w:t>
      </w:r>
      <w:bookmarkEnd w:id="5"/>
    </w:p>
    <w:p w14:paraId="332C0AF8" w14:textId="77777777" w:rsidR="00ED7EDF" w:rsidRDefault="00ED7EDF" w:rsidP="00ED7EDF">
      <w:pPr>
        <w:spacing w:line="278" w:lineRule="auto"/>
        <w:jc w:val="left"/>
      </w:pPr>
      <w:r>
        <w:br w:type="page"/>
      </w:r>
    </w:p>
    <w:p w14:paraId="3BAD9719" w14:textId="77777777" w:rsidR="00ED7EDF" w:rsidRDefault="00ED7EDF" w:rsidP="00ED7EDF"/>
    <w:p w14:paraId="630C3B59" w14:textId="77777777" w:rsidR="00E320E3" w:rsidRDefault="00E320E3" w:rsidP="00ED7EDF"/>
    <w:p w14:paraId="767C8060" w14:textId="4B6CFA32" w:rsidR="00C3700E" w:rsidRPr="00271E9E" w:rsidRDefault="00271E9E" w:rsidP="00271E9E">
      <w:pPr>
        <w:rPr>
          <w:b/>
          <w:bCs/>
          <w:sz w:val="36"/>
          <w:szCs w:val="36"/>
          <w:u w:val="single"/>
        </w:rPr>
      </w:pPr>
      <w:r>
        <w:rPr>
          <w:b/>
          <w:bCs/>
          <w:sz w:val="36"/>
          <w:szCs w:val="36"/>
          <w:u w:val="single"/>
        </w:rPr>
        <w:t xml:space="preserve">5.1 </w:t>
      </w:r>
      <w:r w:rsidR="00963023" w:rsidRPr="00271E9E">
        <w:rPr>
          <w:b/>
          <w:bCs/>
          <w:sz w:val="36"/>
          <w:szCs w:val="36"/>
          <w:u w:val="single"/>
        </w:rPr>
        <w:t>Testing strategies (unit testing, integration testing, user testing)</w:t>
      </w:r>
      <w:r w:rsidR="00C3700E" w:rsidRPr="00271E9E">
        <w:rPr>
          <w:b/>
          <w:bCs/>
          <w:sz w:val="36"/>
          <w:szCs w:val="36"/>
          <w:u w:val="single"/>
        </w:rPr>
        <w:t>:</w:t>
      </w:r>
    </w:p>
    <w:p w14:paraId="4B9A7B27" w14:textId="556F9A1E" w:rsidR="00E320E3" w:rsidRPr="00E320E3" w:rsidRDefault="00E320E3" w:rsidP="00E320E3">
      <w:pPr>
        <w:pStyle w:val="ListParagraph"/>
        <w:numPr>
          <w:ilvl w:val="0"/>
          <w:numId w:val="19"/>
        </w:numPr>
        <w:spacing w:after="0"/>
        <w:rPr>
          <w:sz w:val="36"/>
          <w:szCs w:val="36"/>
        </w:rPr>
      </w:pPr>
      <w:r w:rsidRPr="00E320E3">
        <w:rPr>
          <w:sz w:val="36"/>
          <w:szCs w:val="36"/>
        </w:rPr>
        <w:t>Unit testing: Validate individual modules</w:t>
      </w:r>
    </w:p>
    <w:p w14:paraId="00736847" w14:textId="5EEBE8AE" w:rsidR="00E320E3" w:rsidRPr="00E320E3" w:rsidRDefault="00E320E3" w:rsidP="00E320E3">
      <w:pPr>
        <w:pStyle w:val="ListParagraph"/>
        <w:numPr>
          <w:ilvl w:val="0"/>
          <w:numId w:val="19"/>
        </w:numPr>
        <w:spacing w:after="0"/>
        <w:rPr>
          <w:sz w:val="36"/>
          <w:szCs w:val="36"/>
        </w:rPr>
      </w:pPr>
      <w:r w:rsidRPr="00E320E3">
        <w:rPr>
          <w:sz w:val="36"/>
          <w:szCs w:val="36"/>
        </w:rPr>
        <w:t>Integration testing: Validate frontend-backend-model flow</w:t>
      </w:r>
    </w:p>
    <w:p w14:paraId="49DA7195" w14:textId="16DD4D24" w:rsidR="00C3700E" w:rsidRPr="00E320E3" w:rsidRDefault="00E320E3" w:rsidP="00E320E3">
      <w:pPr>
        <w:pStyle w:val="ListParagraph"/>
        <w:numPr>
          <w:ilvl w:val="0"/>
          <w:numId w:val="19"/>
        </w:numPr>
        <w:spacing w:after="0"/>
        <w:rPr>
          <w:sz w:val="36"/>
          <w:szCs w:val="36"/>
        </w:rPr>
      </w:pPr>
      <w:r w:rsidRPr="00E320E3">
        <w:rPr>
          <w:sz w:val="36"/>
          <w:szCs w:val="36"/>
        </w:rPr>
        <w:t>User testing: Simulated users submitted transactions via frontend</w:t>
      </w:r>
    </w:p>
    <w:p w14:paraId="0D8A6D1B" w14:textId="3FD42D4B" w:rsidR="00ED7EDF" w:rsidRDefault="00ED7EDF" w:rsidP="00C3700E">
      <w:pPr>
        <w:rPr>
          <w:b/>
          <w:bCs/>
          <w:sz w:val="36"/>
          <w:szCs w:val="36"/>
          <w:u w:val="single"/>
        </w:rPr>
      </w:pPr>
      <w:r w:rsidRPr="00C3700E">
        <w:rPr>
          <w:b/>
          <w:bCs/>
          <w:sz w:val="36"/>
          <w:szCs w:val="36"/>
          <w:u w:val="single"/>
        </w:rPr>
        <w:t xml:space="preserve"> </w:t>
      </w:r>
    </w:p>
    <w:p w14:paraId="2A9AAD3B" w14:textId="77777777" w:rsidR="00E320E3" w:rsidRPr="00C3700E" w:rsidRDefault="00E320E3" w:rsidP="00C3700E">
      <w:pPr>
        <w:rPr>
          <w:b/>
          <w:bCs/>
          <w:sz w:val="36"/>
          <w:szCs w:val="36"/>
          <w:u w:val="single"/>
        </w:rPr>
      </w:pPr>
    </w:p>
    <w:p w14:paraId="1288622E" w14:textId="2EC73A90" w:rsidR="00963023" w:rsidRPr="00271E9E" w:rsidRDefault="00271E9E" w:rsidP="00271E9E">
      <w:pPr>
        <w:rPr>
          <w:b/>
          <w:bCs/>
          <w:sz w:val="36"/>
          <w:szCs w:val="36"/>
          <w:u w:val="single"/>
        </w:rPr>
      </w:pPr>
      <w:r>
        <w:rPr>
          <w:b/>
          <w:bCs/>
          <w:sz w:val="36"/>
          <w:szCs w:val="36"/>
          <w:u w:val="single"/>
        </w:rPr>
        <w:t xml:space="preserve">5.2 </w:t>
      </w:r>
      <w:r w:rsidR="00963023" w:rsidRPr="00271E9E">
        <w:rPr>
          <w:b/>
          <w:bCs/>
          <w:sz w:val="36"/>
          <w:szCs w:val="36"/>
          <w:u w:val="single"/>
        </w:rPr>
        <w:t>Performance metrics (accuracy, speed, scalability, etc.)</w:t>
      </w:r>
      <w:r w:rsidR="00C3700E" w:rsidRPr="00271E9E">
        <w:rPr>
          <w:b/>
          <w:bCs/>
          <w:sz w:val="36"/>
          <w:szCs w:val="36"/>
          <w:u w:val="single"/>
        </w:rPr>
        <w:t>:</w:t>
      </w:r>
    </w:p>
    <w:p w14:paraId="6FA9B27F" w14:textId="77777777" w:rsidR="00E320E3" w:rsidRDefault="00E320E3" w:rsidP="00E320E3">
      <w:pPr>
        <w:pStyle w:val="ListParagraph"/>
        <w:ind w:left="360"/>
        <w:rPr>
          <w:b/>
          <w:bCs/>
          <w:sz w:val="36"/>
          <w:szCs w:val="36"/>
          <w:u w:val="single"/>
        </w:rPr>
      </w:pPr>
    </w:p>
    <w:tbl>
      <w:tblPr>
        <w:tblStyle w:val="TableGrid"/>
        <w:tblW w:w="9085" w:type="dxa"/>
        <w:tblLook w:val="04A0" w:firstRow="1" w:lastRow="0" w:firstColumn="1" w:lastColumn="0" w:noHBand="0" w:noVBand="1"/>
      </w:tblPr>
      <w:tblGrid>
        <w:gridCol w:w="1747"/>
        <w:gridCol w:w="3288"/>
        <w:gridCol w:w="2430"/>
        <w:gridCol w:w="1620"/>
      </w:tblGrid>
      <w:tr w:rsidR="00E320E3" w14:paraId="061AA8BE" w14:textId="77777777" w:rsidTr="00E320E3">
        <w:tc>
          <w:tcPr>
            <w:tcW w:w="1747" w:type="dxa"/>
          </w:tcPr>
          <w:p w14:paraId="243B9DA9" w14:textId="77777777" w:rsidR="00E320E3" w:rsidRPr="00E320E3" w:rsidRDefault="00E320E3" w:rsidP="00E320E3">
            <w:pPr>
              <w:jc w:val="center"/>
              <w:rPr>
                <w:sz w:val="36"/>
                <w:szCs w:val="36"/>
              </w:rPr>
            </w:pPr>
          </w:p>
        </w:tc>
        <w:tc>
          <w:tcPr>
            <w:tcW w:w="3288" w:type="dxa"/>
          </w:tcPr>
          <w:p w14:paraId="1E1C290C" w14:textId="2AF36637" w:rsidR="00E320E3" w:rsidRPr="00E320E3" w:rsidRDefault="00E320E3" w:rsidP="00E320E3">
            <w:pPr>
              <w:jc w:val="center"/>
              <w:rPr>
                <w:sz w:val="36"/>
                <w:szCs w:val="36"/>
              </w:rPr>
            </w:pPr>
            <w:r w:rsidRPr="00E320E3">
              <w:rPr>
                <w:rFonts w:cstheme="majorBidi"/>
                <w:sz w:val="36"/>
                <w:szCs w:val="36"/>
              </w:rPr>
              <w:t>Logistic Regression</w:t>
            </w:r>
          </w:p>
        </w:tc>
        <w:tc>
          <w:tcPr>
            <w:tcW w:w="2430" w:type="dxa"/>
          </w:tcPr>
          <w:p w14:paraId="395F843B" w14:textId="71B6E5E7" w:rsidR="00E320E3" w:rsidRPr="00E320E3" w:rsidRDefault="00E320E3" w:rsidP="00E320E3">
            <w:pPr>
              <w:jc w:val="center"/>
              <w:rPr>
                <w:sz w:val="36"/>
                <w:szCs w:val="36"/>
              </w:rPr>
            </w:pPr>
            <w:r w:rsidRPr="00E320E3">
              <w:rPr>
                <w:rFonts w:cstheme="majorBidi"/>
                <w:sz w:val="36"/>
                <w:szCs w:val="36"/>
              </w:rPr>
              <w:t>Decision Tree</w:t>
            </w:r>
          </w:p>
        </w:tc>
        <w:tc>
          <w:tcPr>
            <w:tcW w:w="1620" w:type="dxa"/>
          </w:tcPr>
          <w:p w14:paraId="2060A13B" w14:textId="505A799B" w:rsidR="00E320E3" w:rsidRPr="00E320E3" w:rsidRDefault="00E320E3" w:rsidP="00E320E3">
            <w:pPr>
              <w:jc w:val="center"/>
              <w:rPr>
                <w:sz w:val="36"/>
                <w:szCs w:val="36"/>
              </w:rPr>
            </w:pPr>
            <w:r w:rsidRPr="00E320E3">
              <w:rPr>
                <w:sz w:val="36"/>
                <w:szCs w:val="36"/>
              </w:rPr>
              <w:t>DNN</w:t>
            </w:r>
          </w:p>
        </w:tc>
      </w:tr>
      <w:tr w:rsidR="00E320E3" w14:paraId="22034C5E" w14:textId="77777777" w:rsidTr="00E320E3">
        <w:tc>
          <w:tcPr>
            <w:tcW w:w="1747" w:type="dxa"/>
          </w:tcPr>
          <w:p w14:paraId="47C83B05" w14:textId="0090D711" w:rsidR="00E320E3" w:rsidRPr="00E320E3" w:rsidRDefault="00E320E3" w:rsidP="00E320E3">
            <w:pPr>
              <w:jc w:val="center"/>
              <w:rPr>
                <w:sz w:val="36"/>
                <w:szCs w:val="36"/>
              </w:rPr>
            </w:pPr>
            <w:r w:rsidRPr="008D1522">
              <w:rPr>
                <w:rFonts w:cstheme="majorBidi"/>
                <w:sz w:val="36"/>
                <w:szCs w:val="36"/>
              </w:rPr>
              <w:t>Accuracy</w:t>
            </w:r>
          </w:p>
        </w:tc>
        <w:tc>
          <w:tcPr>
            <w:tcW w:w="3288" w:type="dxa"/>
          </w:tcPr>
          <w:p w14:paraId="678CF8EB" w14:textId="339CDE92" w:rsidR="00E320E3" w:rsidRPr="00E320E3" w:rsidRDefault="00E320E3" w:rsidP="00E320E3">
            <w:pPr>
              <w:jc w:val="center"/>
              <w:rPr>
                <w:sz w:val="36"/>
                <w:szCs w:val="36"/>
              </w:rPr>
            </w:pPr>
            <w:r w:rsidRPr="00E320E3">
              <w:rPr>
                <w:rFonts w:cstheme="majorBidi"/>
                <w:sz w:val="36"/>
                <w:szCs w:val="36"/>
              </w:rPr>
              <w:t>0.</w:t>
            </w:r>
            <w:r w:rsidRPr="00E320E3">
              <w:rPr>
                <w:sz w:val="36"/>
                <w:szCs w:val="36"/>
              </w:rPr>
              <w:t xml:space="preserve"> </w:t>
            </w:r>
            <w:r w:rsidRPr="00E320E3">
              <w:rPr>
                <w:rFonts w:cstheme="majorBidi"/>
                <w:sz w:val="36"/>
                <w:szCs w:val="36"/>
              </w:rPr>
              <w:t>947629</w:t>
            </w:r>
          </w:p>
        </w:tc>
        <w:tc>
          <w:tcPr>
            <w:tcW w:w="2430" w:type="dxa"/>
          </w:tcPr>
          <w:p w14:paraId="263641DD" w14:textId="7F25DAC5" w:rsidR="00E320E3" w:rsidRPr="00E320E3" w:rsidRDefault="00E320E3" w:rsidP="00E320E3">
            <w:pPr>
              <w:jc w:val="center"/>
              <w:rPr>
                <w:sz w:val="36"/>
                <w:szCs w:val="36"/>
              </w:rPr>
            </w:pPr>
            <w:r w:rsidRPr="00E320E3">
              <w:rPr>
                <w:rFonts w:cstheme="majorBidi"/>
                <w:sz w:val="36"/>
                <w:szCs w:val="36"/>
              </w:rPr>
              <w:t>0.999379</w:t>
            </w:r>
          </w:p>
        </w:tc>
        <w:tc>
          <w:tcPr>
            <w:tcW w:w="1620" w:type="dxa"/>
          </w:tcPr>
          <w:p w14:paraId="0A8983BF" w14:textId="40D07ED5" w:rsidR="00E320E3" w:rsidRPr="00E320E3" w:rsidRDefault="00E320E3" w:rsidP="00E320E3">
            <w:pPr>
              <w:jc w:val="center"/>
              <w:rPr>
                <w:sz w:val="36"/>
                <w:szCs w:val="36"/>
              </w:rPr>
            </w:pPr>
            <w:r w:rsidRPr="00E320E3">
              <w:rPr>
                <w:rFonts w:cstheme="majorBidi"/>
                <w:sz w:val="36"/>
                <w:szCs w:val="36"/>
              </w:rPr>
              <w:t>0.9597</w:t>
            </w:r>
          </w:p>
        </w:tc>
      </w:tr>
      <w:tr w:rsidR="00E320E3" w14:paraId="4BA09CBB" w14:textId="77777777" w:rsidTr="00E320E3">
        <w:tc>
          <w:tcPr>
            <w:tcW w:w="1747" w:type="dxa"/>
          </w:tcPr>
          <w:p w14:paraId="7395762E" w14:textId="71B4E76A" w:rsidR="00E320E3" w:rsidRPr="00E320E3" w:rsidRDefault="00E320E3" w:rsidP="00E320E3">
            <w:pPr>
              <w:jc w:val="center"/>
              <w:rPr>
                <w:sz w:val="36"/>
                <w:szCs w:val="36"/>
              </w:rPr>
            </w:pPr>
            <w:r w:rsidRPr="008D1522">
              <w:rPr>
                <w:rFonts w:cstheme="majorBidi"/>
                <w:sz w:val="36"/>
                <w:szCs w:val="36"/>
              </w:rPr>
              <w:t>Precision</w:t>
            </w:r>
          </w:p>
        </w:tc>
        <w:tc>
          <w:tcPr>
            <w:tcW w:w="3288" w:type="dxa"/>
          </w:tcPr>
          <w:p w14:paraId="47E3C037" w14:textId="695F21DB" w:rsidR="00E320E3" w:rsidRPr="00E320E3" w:rsidRDefault="00E320E3" w:rsidP="00E320E3">
            <w:pPr>
              <w:jc w:val="center"/>
              <w:rPr>
                <w:sz w:val="36"/>
                <w:szCs w:val="36"/>
              </w:rPr>
            </w:pPr>
            <w:r w:rsidRPr="00E320E3">
              <w:rPr>
                <w:rFonts w:cstheme="majorBidi"/>
                <w:sz w:val="36"/>
                <w:szCs w:val="36"/>
              </w:rPr>
              <w:t>0.</w:t>
            </w:r>
            <w:r w:rsidRPr="00E320E3">
              <w:rPr>
                <w:sz w:val="36"/>
                <w:szCs w:val="36"/>
              </w:rPr>
              <w:t xml:space="preserve"> </w:t>
            </w:r>
            <w:r w:rsidRPr="00E320E3">
              <w:rPr>
                <w:rFonts w:cstheme="majorBidi"/>
                <w:sz w:val="36"/>
                <w:szCs w:val="36"/>
              </w:rPr>
              <w:t>947606</w:t>
            </w:r>
          </w:p>
        </w:tc>
        <w:tc>
          <w:tcPr>
            <w:tcW w:w="2430" w:type="dxa"/>
          </w:tcPr>
          <w:p w14:paraId="0751E16A" w14:textId="33EEC29F" w:rsidR="00E320E3" w:rsidRPr="00E320E3" w:rsidRDefault="00E320E3" w:rsidP="00E320E3">
            <w:pPr>
              <w:jc w:val="center"/>
              <w:rPr>
                <w:sz w:val="36"/>
                <w:szCs w:val="36"/>
              </w:rPr>
            </w:pPr>
            <w:r w:rsidRPr="00E320E3">
              <w:rPr>
                <w:rFonts w:cstheme="majorBidi"/>
                <w:sz w:val="36"/>
                <w:szCs w:val="36"/>
              </w:rPr>
              <w:t>0.9993792</w:t>
            </w:r>
          </w:p>
        </w:tc>
        <w:tc>
          <w:tcPr>
            <w:tcW w:w="1620" w:type="dxa"/>
          </w:tcPr>
          <w:p w14:paraId="6B415468" w14:textId="3C5A1B8A" w:rsidR="00E320E3" w:rsidRPr="00E320E3" w:rsidRDefault="00E320E3" w:rsidP="00E320E3">
            <w:pPr>
              <w:jc w:val="center"/>
              <w:rPr>
                <w:sz w:val="36"/>
                <w:szCs w:val="36"/>
              </w:rPr>
            </w:pPr>
            <w:r w:rsidRPr="00E320E3">
              <w:rPr>
                <w:rFonts w:cstheme="majorBidi"/>
                <w:sz w:val="36"/>
                <w:szCs w:val="36"/>
              </w:rPr>
              <w:t>0.9833</w:t>
            </w:r>
          </w:p>
        </w:tc>
      </w:tr>
      <w:tr w:rsidR="00E320E3" w14:paraId="2B06B36D" w14:textId="77777777" w:rsidTr="00E320E3">
        <w:tc>
          <w:tcPr>
            <w:tcW w:w="1747" w:type="dxa"/>
          </w:tcPr>
          <w:p w14:paraId="6BA98E3E" w14:textId="68CFA234" w:rsidR="00E320E3" w:rsidRPr="00E320E3" w:rsidRDefault="00E320E3" w:rsidP="00E320E3">
            <w:pPr>
              <w:jc w:val="center"/>
              <w:rPr>
                <w:sz w:val="36"/>
                <w:szCs w:val="36"/>
              </w:rPr>
            </w:pPr>
            <w:r w:rsidRPr="008D1522">
              <w:rPr>
                <w:rFonts w:cstheme="majorBidi"/>
                <w:sz w:val="36"/>
                <w:szCs w:val="36"/>
              </w:rPr>
              <w:t>Recall</w:t>
            </w:r>
          </w:p>
        </w:tc>
        <w:tc>
          <w:tcPr>
            <w:tcW w:w="3288" w:type="dxa"/>
          </w:tcPr>
          <w:p w14:paraId="62C2D855" w14:textId="31EEF0E0" w:rsidR="00E320E3" w:rsidRPr="00E320E3" w:rsidRDefault="00E320E3" w:rsidP="00E320E3">
            <w:pPr>
              <w:jc w:val="center"/>
              <w:rPr>
                <w:sz w:val="36"/>
                <w:szCs w:val="36"/>
              </w:rPr>
            </w:pPr>
            <w:r w:rsidRPr="00E320E3">
              <w:rPr>
                <w:rFonts w:cstheme="majorBidi"/>
                <w:sz w:val="36"/>
                <w:szCs w:val="36"/>
              </w:rPr>
              <w:t>0.</w:t>
            </w:r>
            <w:r w:rsidRPr="00E320E3">
              <w:rPr>
                <w:sz w:val="36"/>
                <w:szCs w:val="36"/>
              </w:rPr>
              <w:t xml:space="preserve"> </w:t>
            </w:r>
            <w:r w:rsidRPr="00E320E3">
              <w:rPr>
                <w:rFonts w:cstheme="majorBidi"/>
                <w:sz w:val="36"/>
                <w:szCs w:val="36"/>
              </w:rPr>
              <w:t>947601</w:t>
            </w:r>
          </w:p>
        </w:tc>
        <w:tc>
          <w:tcPr>
            <w:tcW w:w="2430" w:type="dxa"/>
          </w:tcPr>
          <w:p w14:paraId="67F21FCD" w14:textId="539AEDD4" w:rsidR="00E320E3" w:rsidRPr="00E320E3" w:rsidRDefault="00E320E3" w:rsidP="00E320E3">
            <w:pPr>
              <w:jc w:val="center"/>
              <w:rPr>
                <w:sz w:val="36"/>
                <w:szCs w:val="36"/>
              </w:rPr>
            </w:pPr>
            <w:r w:rsidRPr="00E320E3">
              <w:rPr>
                <w:rFonts w:cstheme="majorBidi"/>
                <w:sz w:val="36"/>
                <w:szCs w:val="36"/>
              </w:rPr>
              <w:t>0.9993791</w:t>
            </w:r>
          </w:p>
        </w:tc>
        <w:tc>
          <w:tcPr>
            <w:tcW w:w="1620" w:type="dxa"/>
          </w:tcPr>
          <w:p w14:paraId="4EBADD07" w14:textId="477055C9" w:rsidR="00E320E3" w:rsidRPr="00E320E3" w:rsidRDefault="00E320E3" w:rsidP="00E320E3">
            <w:pPr>
              <w:jc w:val="center"/>
              <w:rPr>
                <w:sz w:val="36"/>
                <w:szCs w:val="36"/>
              </w:rPr>
            </w:pPr>
            <w:r w:rsidRPr="00E320E3">
              <w:rPr>
                <w:rFonts w:cstheme="majorBidi"/>
                <w:sz w:val="36"/>
                <w:szCs w:val="36"/>
              </w:rPr>
              <w:t>0.9352</w:t>
            </w:r>
          </w:p>
        </w:tc>
      </w:tr>
      <w:tr w:rsidR="00E320E3" w14:paraId="621AB3B4" w14:textId="77777777" w:rsidTr="00E320E3">
        <w:tc>
          <w:tcPr>
            <w:tcW w:w="1747" w:type="dxa"/>
          </w:tcPr>
          <w:p w14:paraId="37637B4D" w14:textId="2A0D07FF" w:rsidR="00E320E3" w:rsidRPr="00E320E3" w:rsidRDefault="00E320E3" w:rsidP="00E320E3">
            <w:pPr>
              <w:jc w:val="center"/>
              <w:rPr>
                <w:sz w:val="36"/>
                <w:szCs w:val="36"/>
              </w:rPr>
            </w:pPr>
            <w:r w:rsidRPr="008D1522">
              <w:rPr>
                <w:rFonts w:cstheme="majorBidi"/>
                <w:sz w:val="36"/>
                <w:szCs w:val="36"/>
              </w:rPr>
              <w:t>F1 Score</w:t>
            </w:r>
          </w:p>
        </w:tc>
        <w:tc>
          <w:tcPr>
            <w:tcW w:w="3288" w:type="dxa"/>
          </w:tcPr>
          <w:p w14:paraId="7E7E0A57" w14:textId="37BBF300" w:rsidR="00E320E3" w:rsidRPr="00E320E3" w:rsidRDefault="00E320E3" w:rsidP="00E320E3">
            <w:pPr>
              <w:jc w:val="center"/>
              <w:rPr>
                <w:sz w:val="36"/>
                <w:szCs w:val="36"/>
              </w:rPr>
            </w:pPr>
            <w:r w:rsidRPr="00E320E3">
              <w:rPr>
                <w:rFonts w:cstheme="majorBidi"/>
                <w:sz w:val="36"/>
                <w:szCs w:val="36"/>
              </w:rPr>
              <w:t>0.</w:t>
            </w:r>
            <w:r w:rsidRPr="00E320E3">
              <w:rPr>
                <w:sz w:val="36"/>
                <w:szCs w:val="36"/>
              </w:rPr>
              <w:t xml:space="preserve"> </w:t>
            </w:r>
            <w:r w:rsidRPr="00E320E3">
              <w:rPr>
                <w:rFonts w:cstheme="majorBidi"/>
                <w:sz w:val="36"/>
                <w:szCs w:val="36"/>
              </w:rPr>
              <w:t>9476015</w:t>
            </w:r>
          </w:p>
        </w:tc>
        <w:tc>
          <w:tcPr>
            <w:tcW w:w="2430" w:type="dxa"/>
          </w:tcPr>
          <w:p w14:paraId="445FB5D9" w14:textId="6042C6C7" w:rsidR="00E320E3" w:rsidRPr="00E320E3" w:rsidRDefault="00E320E3" w:rsidP="00E320E3">
            <w:pPr>
              <w:jc w:val="center"/>
              <w:rPr>
                <w:sz w:val="36"/>
                <w:szCs w:val="36"/>
              </w:rPr>
            </w:pPr>
            <w:r w:rsidRPr="00E320E3">
              <w:rPr>
                <w:rFonts w:cstheme="majorBidi"/>
                <w:sz w:val="36"/>
                <w:szCs w:val="36"/>
              </w:rPr>
              <w:t>0.9993791</w:t>
            </w:r>
          </w:p>
        </w:tc>
        <w:tc>
          <w:tcPr>
            <w:tcW w:w="1620" w:type="dxa"/>
          </w:tcPr>
          <w:p w14:paraId="26D0249E" w14:textId="1C95B64F" w:rsidR="00E320E3" w:rsidRPr="00E320E3" w:rsidRDefault="00E320E3" w:rsidP="00E320E3">
            <w:pPr>
              <w:jc w:val="center"/>
              <w:rPr>
                <w:sz w:val="36"/>
                <w:szCs w:val="36"/>
              </w:rPr>
            </w:pPr>
            <w:r w:rsidRPr="00E320E3">
              <w:rPr>
                <w:rFonts w:cstheme="majorBidi"/>
                <w:sz w:val="36"/>
                <w:szCs w:val="36"/>
              </w:rPr>
              <w:t>0.9573</w:t>
            </w:r>
          </w:p>
        </w:tc>
      </w:tr>
    </w:tbl>
    <w:p w14:paraId="63F4C8B8" w14:textId="77777777" w:rsidR="00C3700E" w:rsidRDefault="00C3700E" w:rsidP="00C3700E">
      <w:pPr>
        <w:rPr>
          <w:b/>
          <w:bCs/>
          <w:sz w:val="36"/>
          <w:szCs w:val="36"/>
          <w:u w:val="single"/>
        </w:rPr>
      </w:pPr>
    </w:p>
    <w:p w14:paraId="75F02F40" w14:textId="77777777" w:rsidR="00E320E3" w:rsidRDefault="00E320E3" w:rsidP="00C3700E">
      <w:pPr>
        <w:rPr>
          <w:b/>
          <w:bCs/>
          <w:sz w:val="36"/>
          <w:szCs w:val="36"/>
          <w:u w:val="single"/>
        </w:rPr>
      </w:pPr>
    </w:p>
    <w:p w14:paraId="4638F103" w14:textId="77777777" w:rsidR="00E320E3" w:rsidRDefault="00E320E3" w:rsidP="00C3700E">
      <w:pPr>
        <w:rPr>
          <w:b/>
          <w:bCs/>
          <w:sz w:val="36"/>
          <w:szCs w:val="36"/>
          <w:u w:val="single"/>
        </w:rPr>
      </w:pPr>
    </w:p>
    <w:p w14:paraId="61BFD8BB" w14:textId="77777777" w:rsidR="00E320E3" w:rsidRPr="00C3700E" w:rsidRDefault="00E320E3" w:rsidP="00C3700E">
      <w:pPr>
        <w:rPr>
          <w:b/>
          <w:bCs/>
          <w:sz w:val="36"/>
          <w:szCs w:val="36"/>
          <w:u w:val="single"/>
        </w:rPr>
      </w:pPr>
    </w:p>
    <w:p w14:paraId="152B2920" w14:textId="2C1E7D75" w:rsidR="00ED7EDF" w:rsidRPr="00271E9E" w:rsidRDefault="00271E9E" w:rsidP="00271E9E">
      <w:pPr>
        <w:rPr>
          <w:b/>
          <w:bCs/>
          <w:sz w:val="36"/>
          <w:szCs w:val="36"/>
          <w:u w:val="single"/>
        </w:rPr>
      </w:pPr>
      <w:r>
        <w:rPr>
          <w:b/>
          <w:bCs/>
          <w:sz w:val="36"/>
          <w:szCs w:val="36"/>
          <w:u w:val="single"/>
        </w:rPr>
        <w:t xml:space="preserve">5.3 </w:t>
      </w:r>
      <w:r w:rsidR="00963023" w:rsidRPr="00271E9E">
        <w:rPr>
          <w:b/>
          <w:bCs/>
          <w:sz w:val="36"/>
          <w:szCs w:val="36"/>
          <w:u w:val="single"/>
        </w:rPr>
        <w:t>Comparison with existing solutions (if applicable)</w:t>
      </w:r>
      <w:r w:rsidR="00C3700E" w:rsidRPr="00271E9E">
        <w:rPr>
          <w:b/>
          <w:bCs/>
          <w:sz w:val="36"/>
          <w:szCs w:val="36"/>
          <w:u w:val="single"/>
        </w:rPr>
        <w:t>:</w:t>
      </w:r>
    </w:p>
    <w:p w14:paraId="54E3AF8F" w14:textId="0A530BD7" w:rsidR="00E320E3" w:rsidRPr="00E320E3" w:rsidRDefault="00E320E3" w:rsidP="00E320E3">
      <w:pPr>
        <w:spacing w:after="0"/>
        <w:rPr>
          <w:sz w:val="36"/>
          <w:szCs w:val="36"/>
        </w:rPr>
      </w:pPr>
      <w:r w:rsidRPr="00E320E3">
        <w:rPr>
          <w:sz w:val="36"/>
          <w:szCs w:val="36"/>
        </w:rPr>
        <w:t>Traditional systems use fixed rules</w:t>
      </w:r>
      <w:r>
        <w:rPr>
          <w:sz w:val="36"/>
          <w:szCs w:val="36"/>
        </w:rPr>
        <w:t>.</w:t>
      </w:r>
    </w:p>
    <w:p w14:paraId="3DD2D4F2" w14:textId="368AEA80" w:rsidR="00E320E3" w:rsidRPr="00E320E3" w:rsidRDefault="00E320E3" w:rsidP="00E320E3">
      <w:pPr>
        <w:spacing w:after="0"/>
        <w:rPr>
          <w:sz w:val="36"/>
          <w:szCs w:val="36"/>
        </w:rPr>
      </w:pPr>
      <w:r w:rsidRPr="00E320E3">
        <w:rPr>
          <w:sz w:val="36"/>
          <w:szCs w:val="36"/>
        </w:rPr>
        <w:t>Our ML/DL approach adapts to new fraud patterns</w:t>
      </w:r>
      <w:r>
        <w:rPr>
          <w:sz w:val="36"/>
          <w:szCs w:val="36"/>
        </w:rPr>
        <w:t>.</w:t>
      </w:r>
    </w:p>
    <w:p w14:paraId="33D55CC2" w14:textId="458BAB5B" w:rsidR="00963023" w:rsidRPr="00E320E3" w:rsidRDefault="00E320E3" w:rsidP="00E320E3">
      <w:pPr>
        <w:spacing w:after="0"/>
        <w:rPr>
          <w:sz w:val="36"/>
          <w:szCs w:val="36"/>
        </w:rPr>
      </w:pPr>
      <w:r w:rsidRPr="00E320E3">
        <w:rPr>
          <w:sz w:val="36"/>
          <w:szCs w:val="36"/>
        </w:rPr>
        <w:t>Real-time prediction and front-end integration is an advantage</w:t>
      </w:r>
      <w:r>
        <w:rPr>
          <w:sz w:val="36"/>
          <w:szCs w:val="36"/>
        </w:rPr>
        <w:t>.</w:t>
      </w:r>
    </w:p>
    <w:p w14:paraId="1B5457CB" w14:textId="77777777" w:rsidR="00963023" w:rsidRDefault="00963023" w:rsidP="00963023"/>
    <w:p w14:paraId="0DB8CE02" w14:textId="77777777" w:rsidR="00963023" w:rsidRDefault="00963023" w:rsidP="00963023"/>
    <w:p w14:paraId="05C3CC3E" w14:textId="77777777" w:rsidR="00ED7EDF" w:rsidRDefault="00ED7EDF" w:rsidP="00ED7EDF">
      <w:pPr>
        <w:spacing w:line="278" w:lineRule="auto"/>
        <w:jc w:val="left"/>
      </w:pPr>
      <w:r>
        <w:br w:type="page"/>
      </w:r>
    </w:p>
    <w:p w14:paraId="437F0BC3" w14:textId="77777777" w:rsidR="00963023" w:rsidRDefault="00963023" w:rsidP="00ED7EDF">
      <w:pPr>
        <w:spacing w:line="278" w:lineRule="auto"/>
        <w:jc w:val="left"/>
      </w:pPr>
    </w:p>
    <w:p w14:paraId="7BF31C3E" w14:textId="77777777" w:rsidR="00ED7EDF" w:rsidRDefault="00ED7EDF" w:rsidP="00ED7EDF">
      <w:pPr>
        <w:pStyle w:val="Title"/>
        <w:jc w:val="center"/>
      </w:pPr>
    </w:p>
    <w:p w14:paraId="388F5FA6" w14:textId="77777777" w:rsidR="00ED7EDF" w:rsidRDefault="00ED7EDF" w:rsidP="00ED7EDF">
      <w:pPr>
        <w:pStyle w:val="Title"/>
        <w:jc w:val="center"/>
      </w:pPr>
    </w:p>
    <w:p w14:paraId="6F553726" w14:textId="77777777" w:rsidR="00ED7EDF" w:rsidRDefault="00ED7EDF" w:rsidP="00ED7EDF">
      <w:pPr>
        <w:pStyle w:val="Title"/>
        <w:jc w:val="center"/>
      </w:pPr>
    </w:p>
    <w:p w14:paraId="33319076" w14:textId="77777777" w:rsidR="00ED7EDF" w:rsidRDefault="00ED7EDF" w:rsidP="00ED7EDF">
      <w:pPr>
        <w:pStyle w:val="Title"/>
        <w:jc w:val="center"/>
      </w:pPr>
    </w:p>
    <w:p w14:paraId="0F7FC8D3" w14:textId="77777777" w:rsidR="00ED7EDF" w:rsidRDefault="00ED7EDF" w:rsidP="00ED7EDF">
      <w:pPr>
        <w:pStyle w:val="Title"/>
        <w:jc w:val="center"/>
      </w:pPr>
    </w:p>
    <w:p w14:paraId="344804D8" w14:textId="77777777" w:rsidR="00ED7EDF" w:rsidRPr="00271E9E" w:rsidRDefault="00ED7EDF" w:rsidP="00271E9E">
      <w:pPr>
        <w:jc w:val="center"/>
        <w:rPr>
          <w:b/>
          <w:bCs/>
          <w:sz w:val="40"/>
          <w:szCs w:val="40"/>
        </w:rPr>
      </w:pPr>
      <w:r w:rsidRPr="00271E9E">
        <w:rPr>
          <w:b/>
          <w:bCs/>
          <w:sz w:val="40"/>
          <w:szCs w:val="40"/>
        </w:rPr>
        <w:t xml:space="preserve">Chapter </w:t>
      </w:r>
      <w:r w:rsidR="00963023" w:rsidRPr="00271E9E">
        <w:rPr>
          <w:b/>
          <w:bCs/>
          <w:sz w:val="40"/>
          <w:szCs w:val="40"/>
        </w:rPr>
        <w:t>6</w:t>
      </w:r>
    </w:p>
    <w:p w14:paraId="49EEA32B" w14:textId="77777777" w:rsidR="00ED7EDF" w:rsidRPr="00520B41" w:rsidRDefault="00963023" w:rsidP="00746B2B">
      <w:pPr>
        <w:pStyle w:val="Chaptertitle"/>
      </w:pPr>
      <w:bookmarkStart w:id="6" w:name="_Toc197463977"/>
      <w:r w:rsidRPr="00963023">
        <w:t>Results &amp; Discussion</w:t>
      </w:r>
      <w:bookmarkEnd w:id="6"/>
    </w:p>
    <w:p w14:paraId="62F67426" w14:textId="77777777" w:rsidR="00ED7EDF" w:rsidRDefault="00ED7EDF" w:rsidP="00ED7EDF">
      <w:pPr>
        <w:spacing w:line="278" w:lineRule="auto"/>
        <w:jc w:val="left"/>
      </w:pPr>
      <w:r>
        <w:br w:type="page"/>
      </w:r>
    </w:p>
    <w:p w14:paraId="23D2B33E" w14:textId="77777777" w:rsidR="00ED7EDF" w:rsidRPr="00E320E3" w:rsidRDefault="00ED7EDF" w:rsidP="00ED7EDF">
      <w:pPr>
        <w:rPr>
          <w:b/>
          <w:bCs/>
          <w:sz w:val="36"/>
          <w:szCs w:val="36"/>
        </w:rPr>
      </w:pPr>
    </w:p>
    <w:p w14:paraId="65331867" w14:textId="28BFAE7F" w:rsidR="00ED7EDF" w:rsidRPr="00271E9E" w:rsidRDefault="00271E9E" w:rsidP="00271E9E">
      <w:pPr>
        <w:rPr>
          <w:b/>
          <w:bCs/>
          <w:sz w:val="36"/>
          <w:szCs w:val="36"/>
          <w:u w:val="single"/>
        </w:rPr>
      </w:pPr>
      <w:r w:rsidRPr="00271E9E">
        <w:rPr>
          <w:b/>
          <w:bCs/>
          <w:sz w:val="36"/>
          <w:szCs w:val="36"/>
          <w:u w:val="single"/>
        </w:rPr>
        <w:t xml:space="preserve">6.1 </w:t>
      </w:r>
      <w:r w:rsidR="00ED7EDF" w:rsidRPr="00271E9E">
        <w:rPr>
          <w:b/>
          <w:bCs/>
          <w:sz w:val="36"/>
          <w:szCs w:val="36"/>
          <w:u w:val="single"/>
        </w:rPr>
        <w:t>Introduction</w:t>
      </w:r>
      <w:r w:rsidR="00E320E3" w:rsidRPr="00271E9E">
        <w:rPr>
          <w:b/>
          <w:bCs/>
          <w:sz w:val="36"/>
          <w:szCs w:val="36"/>
          <w:u w:val="single"/>
        </w:rPr>
        <w:t>:</w:t>
      </w:r>
    </w:p>
    <w:p w14:paraId="648E0907" w14:textId="69A1D037" w:rsidR="00E320E3" w:rsidRPr="003055BD" w:rsidRDefault="003055BD" w:rsidP="00E320E3">
      <w:pPr>
        <w:rPr>
          <w:sz w:val="36"/>
          <w:szCs w:val="36"/>
        </w:rPr>
      </w:pPr>
      <w:r w:rsidRPr="003055BD">
        <w:rPr>
          <w:sz w:val="36"/>
          <w:szCs w:val="36"/>
        </w:rPr>
        <w:t>This chapter presents the experimental results of the models and discusses their implications.</w:t>
      </w:r>
    </w:p>
    <w:p w14:paraId="743C212C" w14:textId="5C96126E" w:rsidR="00963023" w:rsidRPr="00271E9E" w:rsidRDefault="00271E9E" w:rsidP="00271E9E">
      <w:pPr>
        <w:rPr>
          <w:b/>
          <w:bCs/>
          <w:sz w:val="36"/>
          <w:szCs w:val="36"/>
          <w:u w:val="single"/>
        </w:rPr>
      </w:pPr>
      <w:r w:rsidRPr="00271E9E">
        <w:rPr>
          <w:b/>
          <w:bCs/>
          <w:sz w:val="36"/>
          <w:szCs w:val="36"/>
          <w:u w:val="single"/>
        </w:rPr>
        <w:t xml:space="preserve">6.2 </w:t>
      </w:r>
      <w:r w:rsidR="00963023" w:rsidRPr="00271E9E">
        <w:rPr>
          <w:b/>
          <w:bCs/>
          <w:sz w:val="36"/>
          <w:szCs w:val="36"/>
          <w:u w:val="single"/>
        </w:rPr>
        <w:t>Summary of findings</w:t>
      </w:r>
      <w:r w:rsidR="00E320E3" w:rsidRPr="00271E9E">
        <w:rPr>
          <w:b/>
          <w:bCs/>
          <w:sz w:val="36"/>
          <w:szCs w:val="36"/>
          <w:u w:val="single"/>
        </w:rPr>
        <w:t>:</w:t>
      </w:r>
    </w:p>
    <w:p w14:paraId="06D9BFD5" w14:textId="77777777" w:rsidR="003055BD" w:rsidRPr="003055BD" w:rsidRDefault="003055BD" w:rsidP="003055BD">
      <w:pPr>
        <w:spacing w:after="0"/>
        <w:rPr>
          <w:sz w:val="36"/>
          <w:szCs w:val="36"/>
        </w:rPr>
      </w:pPr>
      <w:r w:rsidRPr="003055BD">
        <w:rPr>
          <w:sz w:val="36"/>
          <w:szCs w:val="36"/>
        </w:rPr>
        <w:t>* All models performed well</w:t>
      </w:r>
    </w:p>
    <w:p w14:paraId="6AA11542" w14:textId="77777777" w:rsidR="003055BD" w:rsidRPr="003055BD" w:rsidRDefault="003055BD" w:rsidP="003055BD">
      <w:pPr>
        <w:spacing w:after="0"/>
        <w:rPr>
          <w:sz w:val="36"/>
          <w:szCs w:val="36"/>
        </w:rPr>
      </w:pPr>
      <w:r w:rsidRPr="003055BD">
        <w:rPr>
          <w:sz w:val="36"/>
          <w:szCs w:val="36"/>
        </w:rPr>
        <w:t>* Decision Tree had highest accuracy</w:t>
      </w:r>
    </w:p>
    <w:p w14:paraId="5D50C466" w14:textId="1BC1A21D" w:rsidR="00E320E3" w:rsidRDefault="003055BD" w:rsidP="003055BD">
      <w:pPr>
        <w:spacing w:after="0"/>
        <w:rPr>
          <w:sz w:val="36"/>
          <w:szCs w:val="36"/>
        </w:rPr>
      </w:pPr>
      <w:r w:rsidRPr="003055BD">
        <w:rPr>
          <w:sz w:val="36"/>
          <w:szCs w:val="36"/>
        </w:rPr>
        <w:t>* DNN was best for precision and recall</w:t>
      </w:r>
    </w:p>
    <w:p w14:paraId="682E035D" w14:textId="77777777" w:rsidR="003055BD" w:rsidRPr="003055BD" w:rsidRDefault="003055BD" w:rsidP="003055BD">
      <w:pPr>
        <w:spacing w:after="0"/>
        <w:rPr>
          <w:sz w:val="36"/>
          <w:szCs w:val="36"/>
        </w:rPr>
      </w:pPr>
    </w:p>
    <w:p w14:paraId="41D19B8E" w14:textId="044DED11" w:rsidR="00963023" w:rsidRPr="00271E9E" w:rsidRDefault="00271E9E" w:rsidP="00271E9E">
      <w:pPr>
        <w:rPr>
          <w:b/>
          <w:bCs/>
          <w:sz w:val="36"/>
          <w:szCs w:val="36"/>
          <w:u w:val="single"/>
        </w:rPr>
      </w:pPr>
      <w:r w:rsidRPr="00271E9E">
        <w:rPr>
          <w:b/>
          <w:bCs/>
          <w:sz w:val="36"/>
          <w:szCs w:val="36"/>
          <w:u w:val="single"/>
        </w:rPr>
        <w:t xml:space="preserve">6.3 </w:t>
      </w:r>
      <w:r w:rsidR="00963023" w:rsidRPr="00271E9E">
        <w:rPr>
          <w:b/>
          <w:bCs/>
          <w:sz w:val="36"/>
          <w:szCs w:val="36"/>
          <w:u w:val="single"/>
        </w:rPr>
        <w:t>Interpretation of results (Did the project meet its objectives?)</w:t>
      </w:r>
      <w:r w:rsidR="00E320E3" w:rsidRPr="00271E9E">
        <w:rPr>
          <w:b/>
          <w:bCs/>
          <w:sz w:val="36"/>
          <w:szCs w:val="36"/>
          <w:u w:val="single"/>
        </w:rPr>
        <w:t>:</w:t>
      </w:r>
    </w:p>
    <w:p w14:paraId="5B3196B0" w14:textId="55EB8A45" w:rsidR="00E320E3" w:rsidRPr="003055BD" w:rsidRDefault="003055BD" w:rsidP="003055BD">
      <w:pPr>
        <w:rPr>
          <w:sz w:val="36"/>
          <w:szCs w:val="36"/>
        </w:rPr>
      </w:pPr>
      <w:r w:rsidRPr="003055BD">
        <w:rPr>
          <w:sz w:val="36"/>
          <w:szCs w:val="36"/>
        </w:rPr>
        <w:t>The project met its objectives by creating a system that accurately detects fraud and is usable in real-time environments.</w:t>
      </w:r>
    </w:p>
    <w:p w14:paraId="2149791E" w14:textId="6ED5D47A" w:rsidR="00963023" w:rsidRPr="00271E9E" w:rsidRDefault="00271E9E" w:rsidP="00271E9E">
      <w:pPr>
        <w:rPr>
          <w:b/>
          <w:bCs/>
          <w:sz w:val="36"/>
          <w:szCs w:val="36"/>
          <w:u w:val="single"/>
        </w:rPr>
      </w:pPr>
      <w:r w:rsidRPr="00271E9E">
        <w:rPr>
          <w:b/>
          <w:bCs/>
          <w:sz w:val="36"/>
          <w:szCs w:val="36"/>
          <w:u w:val="single"/>
        </w:rPr>
        <w:t xml:space="preserve">6.4 </w:t>
      </w:r>
      <w:r w:rsidR="00963023" w:rsidRPr="00271E9E">
        <w:rPr>
          <w:b/>
          <w:bCs/>
          <w:sz w:val="36"/>
          <w:szCs w:val="36"/>
          <w:u w:val="single"/>
        </w:rPr>
        <w:t>Limitations of the proposed solution</w:t>
      </w:r>
      <w:r w:rsidR="00E320E3" w:rsidRPr="00271E9E">
        <w:rPr>
          <w:b/>
          <w:bCs/>
          <w:sz w:val="36"/>
          <w:szCs w:val="36"/>
          <w:u w:val="single"/>
        </w:rPr>
        <w:t>:</w:t>
      </w:r>
    </w:p>
    <w:p w14:paraId="2A9E5661" w14:textId="28D7BA85" w:rsidR="003055BD" w:rsidRPr="003055BD" w:rsidRDefault="003055BD" w:rsidP="003055BD">
      <w:pPr>
        <w:pStyle w:val="ListParagraph"/>
        <w:numPr>
          <w:ilvl w:val="0"/>
          <w:numId w:val="22"/>
        </w:numPr>
        <w:rPr>
          <w:sz w:val="36"/>
          <w:szCs w:val="36"/>
        </w:rPr>
      </w:pPr>
      <w:r w:rsidRPr="003055BD">
        <w:rPr>
          <w:sz w:val="36"/>
          <w:szCs w:val="36"/>
        </w:rPr>
        <w:t>Computational cost of DNN</w:t>
      </w:r>
    </w:p>
    <w:p w14:paraId="7D47F2D4" w14:textId="6EFCC699" w:rsidR="003055BD" w:rsidRPr="003055BD" w:rsidRDefault="003055BD" w:rsidP="003055BD">
      <w:pPr>
        <w:pStyle w:val="ListParagraph"/>
        <w:numPr>
          <w:ilvl w:val="0"/>
          <w:numId w:val="22"/>
        </w:numPr>
        <w:rPr>
          <w:sz w:val="36"/>
          <w:szCs w:val="36"/>
        </w:rPr>
      </w:pPr>
      <w:r w:rsidRPr="003055BD">
        <w:rPr>
          <w:sz w:val="36"/>
          <w:szCs w:val="36"/>
        </w:rPr>
        <w:t>SMOTE may overgeneralize minority class</w:t>
      </w:r>
    </w:p>
    <w:p w14:paraId="1AB84845" w14:textId="77777777" w:rsidR="00ED7EDF" w:rsidRDefault="00ED7EDF" w:rsidP="00963023">
      <w:pPr>
        <w:pStyle w:val="ListParagraph"/>
        <w:numPr>
          <w:ilvl w:val="0"/>
          <w:numId w:val="8"/>
        </w:numPr>
        <w:spacing w:line="278" w:lineRule="auto"/>
        <w:jc w:val="left"/>
      </w:pPr>
      <w:r>
        <w:br w:type="page"/>
      </w:r>
    </w:p>
    <w:p w14:paraId="2AB946C6" w14:textId="77777777" w:rsidR="00963023" w:rsidRDefault="00963023" w:rsidP="00ED7EDF">
      <w:pPr>
        <w:spacing w:line="278" w:lineRule="auto"/>
        <w:jc w:val="left"/>
      </w:pPr>
    </w:p>
    <w:p w14:paraId="20DCED41" w14:textId="77777777" w:rsidR="00ED7EDF" w:rsidRDefault="00ED7EDF" w:rsidP="00ED7EDF">
      <w:pPr>
        <w:pStyle w:val="Title"/>
        <w:jc w:val="center"/>
      </w:pPr>
    </w:p>
    <w:p w14:paraId="5686897D" w14:textId="77777777" w:rsidR="00ED7EDF" w:rsidRDefault="00ED7EDF" w:rsidP="00ED7EDF">
      <w:pPr>
        <w:pStyle w:val="Title"/>
        <w:jc w:val="center"/>
      </w:pPr>
    </w:p>
    <w:p w14:paraId="02556711" w14:textId="77777777" w:rsidR="00ED7EDF" w:rsidRDefault="00ED7EDF" w:rsidP="00ED7EDF">
      <w:pPr>
        <w:pStyle w:val="Title"/>
        <w:jc w:val="center"/>
      </w:pPr>
    </w:p>
    <w:p w14:paraId="215FA4CF" w14:textId="77777777" w:rsidR="00ED7EDF" w:rsidRDefault="00ED7EDF" w:rsidP="00ED7EDF">
      <w:pPr>
        <w:pStyle w:val="Title"/>
        <w:jc w:val="center"/>
      </w:pPr>
    </w:p>
    <w:p w14:paraId="6D42646D" w14:textId="77777777" w:rsidR="00ED7EDF" w:rsidRDefault="00ED7EDF" w:rsidP="00ED7EDF">
      <w:pPr>
        <w:pStyle w:val="Title"/>
        <w:jc w:val="center"/>
      </w:pPr>
    </w:p>
    <w:p w14:paraId="2713A887" w14:textId="77777777" w:rsidR="00ED7EDF" w:rsidRPr="00B26967" w:rsidRDefault="00ED7EDF" w:rsidP="00B26967">
      <w:pPr>
        <w:jc w:val="center"/>
        <w:rPr>
          <w:b/>
          <w:bCs/>
          <w:sz w:val="40"/>
          <w:szCs w:val="40"/>
        </w:rPr>
      </w:pPr>
      <w:r w:rsidRPr="00B26967">
        <w:rPr>
          <w:b/>
          <w:bCs/>
          <w:sz w:val="40"/>
          <w:szCs w:val="40"/>
        </w:rPr>
        <w:t xml:space="preserve">Chapter </w:t>
      </w:r>
      <w:r w:rsidR="00126C37" w:rsidRPr="00B26967">
        <w:rPr>
          <w:b/>
          <w:bCs/>
          <w:sz w:val="40"/>
          <w:szCs w:val="40"/>
        </w:rPr>
        <w:t>7</w:t>
      </w:r>
    </w:p>
    <w:p w14:paraId="3835117E" w14:textId="77777777" w:rsidR="00ED7EDF" w:rsidRPr="00520B41" w:rsidRDefault="00126C37" w:rsidP="00746B2B">
      <w:pPr>
        <w:pStyle w:val="Chaptertitle"/>
      </w:pPr>
      <w:bookmarkStart w:id="7" w:name="_Toc197463978"/>
      <w:r w:rsidRPr="00126C37">
        <w:t>Conclusion &amp; Future Work</w:t>
      </w:r>
      <w:bookmarkEnd w:id="7"/>
    </w:p>
    <w:p w14:paraId="66ECEF6E" w14:textId="77777777" w:rsidR="00ED7EDF" w:rsidRDefault="00ED7EDF" w:rsidP="00ED7EDF">
      <w:pPr>
        <w:spacing w:line="278" w:lineRule="auto"/>
        <w:jc w:val="left"/>
      </w:pPr>
      <w:r>
        <w:br w:type="page"/>
      </w:r>
    </w:p>
    <w:p w14:paraId="2AAA34F1" w14:textId="77777777" w:rsidR="00ED7EDF" w:rsidRDefault="00ED7EDF" w:rsidP="00ED7EDF"/>
    <w:p w14:paraId="5EBDBD31" w14:textId="1C45367F" w:rsidR="00ED7EDF" w:rsidRPr="00271E9E" w:rsidRDefault="00271E9E" w:rsidP="00271E9E">
      <w:pPr>
        <w:rPr>
          <w:b/>
          <w:bCs/>
          <w:sz w:val="36"/>
          <w:szCs w:val="36"/>
          <w:u w:val="single"/>
        </w:rPr>
      </w:pPr>
      <w:r w:rsidRPr="00271E9E">
        <w:rPr>
          <w:b/>
          <w:bCs/>
          <w:sz w:val="36"/>
          <w:szCs w:val="36"/>
          <w:u w:val="single"/>
        </w:rPr>
        <w:t xml:space="preserve">7.1 </w:t>
      </w:r>
      <w:r w:rsidR="00126C37" w:rsidRPr="00271E9E">
        <w:rPr>
          <w:b/>
          <w:bCs/>
          <w:sz w:val="36"/>
          <w:szCs w:val="36"/>
          <w:u w:val="single"/>
        </w:rPr>
        <w:t>Summary of contributions.</w:t>
      </w:r>
      <w:r w:rsidR="00ED7EDF" w:rsidRPr="00271E9E">
        <w:rPr>
          <w:b/>
          <w:bCs/>
          <w:sz w:val="36"/>
          <w:szCs w:val="36"/>
          <w:u w:val="single"/>
        </w:rPr>
        <w:t xml:space="preserve">  </w:t>
      </w:r>
    </w:p>
    <w:p w14:paraId="3AD3FC18" w14:textId="58F8626F" w:rsidR="003055BD" w:rsidRPr="003055BD" w:rsidRDefault="003055BD" w:rsidP="003055BD">
      <w:pPr>
        <w:spacing w:after="0"/>
        <w:rPr>
          <w:sz w:val="36"/>
          <w:szCs w:val="36"/>
        </w:rPr>
      </w:pPr>
      <w:r w:rsidRPr="003055BD">
        <w:rPr>
          <w:sz w:val="36"/>
          <w:szCs w:val="36"/>
        </w:rPr>
        <w:t>Developed a full fraud detection pipeline using ML and DL</w:t>
      </w:r>
      <w:r>
        <w:rPr>
          <w:sz w:val="36"/>
          <w:szCs w:val="36"/>
        </w:rPr>
        <w:t>.</w:t>
      </w:r>
    </w:p>
    <w:p w14:paraId="717AF44A" w14:textId="4BE51B69" w:rsidR="003055BD" w:rsidRPr="003055BD" w:rsidRDefault="003055BD" w:rsidP="003055BD">
      <w:pPr>
        <w:spacing w:after="0"/>
        <w:rPr>
          <w:sz w:val="36"/>
          <w:szCs w:val="36"/>
        </w:rPr>
      </w:pPr>
      <w:r w:rsidRPr="003055BD">
        <w:rPr>
          <w:sz w:val="36"/>
          <w:szCs w:val="36"/>
        </w:rPr>
        <w:t>Deployed system with real-time capability</w:t>
      </w:r>
      <w:r>
        <w:rPr>
          <w:sz w:val="36"/>
          <w:szCs w:val="36"/>
        </w:rPr>
        <w:t>.</w:t>
      </w:r>
    </w:p>
    <w:p w14:paraId="7B94C090" w14:textId="2F5968E2" w:rsidR="003055BD" w:rsidRDefault="003055BD" w:rsidP="003055BD">
      <w:pPr>
        <w:spacing w:after="0"/>
        <w:rPr>
          <w:sz w:val="36"/>
          <w:szCs w:val="36"/>
        </w:rPr>
      </w:pPr>
      <w:r w:rsidRPr="003055BD">
        <w:rPr>
          <w:sz w:val="36"/>
          <w:szCs w:val="36"/>
        </w:rPr>
        <w:t>Compared multiple models under fair metrics</w:t>
      </w:r>
      <w:r>
        <w:rPr>
          <w:sz w:val="36"/>
          <w:szCs w:val="36"/>
        </w:rPr>
        <w:t>.</w:t>
      </w:r>
    </w:p>
    <w:p w14:paraId="2CE4650D" w14:textId="77777777" w:rsidR="003055BD" w:rsidRPr="003055BD" w:rsidRDefault="003055BD" w:rsidP="003055BD">
      <w:pPr>
        <w:spacing w:after="0"/>
        <w:rPr>
          <w:sz w:val="36"/>
          <w:szCs w:val="36"/>
        </w:rPr>
      </w:pPr>
    </w:p>
    <w:p w14:paraId="300FF11F" w14:textId="0664B880" w:rsidR="00ED7EDF" w:rsidRPr="00271E9E" w:rsidRDefault="00271E9E" w:rsidP="00271E9E">
      <w:pPr>
        <w:rPr>
          <w:b/>
          <w:bCs/>
          <w:sz w:val="36"/>
          <w:szCs w:val="36"/>
          <w:u w:val="single"/>
        </w:rPr>
      </w:pPr>
      <w:r w:rsidRPr="00271E9E">
        <w:rPr>
          <w:b/>
          <w:bCs/>
          <w:sz w:val="36"/>
          <w:szCs w:val="36"/>
          <w:u w:val="single"/>
        </w:rPr>
        <w:t xml:space="preserve">7.2 </w:t>
      </w:r>
      <w:r w:rsidR="00126C37" w:rsidRPr="00271E9E">
        <w:rPr>
          <w:b/>
          <w:bCs/>
          <w:sz w:val="36"/>
          <w:szCs w:val="36"/>
          <w:u w:val="single"/>
        </w:rPr>
        <w:t>Possible improvements or extensions for future work.</w:t>
      </w:r>
    </w:p>
    <w:p w14:paraId="43F75F23" w14:textId="77777777" w:rsidR="003055BD" w:rsidRDefault="003055BD" w:rsidP="003055BD">
      <w:pPr>
        <w:spacing w:after="0"/>
        <w:rPr>
          <w:sz w:val="36"/>
          <w:szCs w:val="36"/>
        </w:rPr>
      </w:pPr>
      <w:r w:rsidRPr="003055BD">
        <w:rPr>
          <w:sz w:val="36"/>
          <w:szCs w:val="36"/>
        </w:rPr>
        <w:t>Use real-time streaming data</w:t>
      </w:r>
    </w:p>
    <w:p w14:paraId="1C95AA8F" w14:textId="04296AEB" w:rsidR="003055BD" w:rsidRPr="003055BD" w:rsidRDefault="003055BD" w:rsidP="003055BD">
      <w:pPr>
        <w:spacing w:after="0"/>
        <w:rPr>
          <w:sz w:val="36"/>
          <w:szCs w:val="36"/>
        </w:rPr>
      </w:pPr>
      <w:r w:rsidRPr="003055BD">
        <w:rPr>
          <w:sz w:val="36"/>
          <w:szCs w:val="36"/>
        </w:rPr>
        <w:t>Explore advanced deep learning models like LSTM</w:t>
      </w:r>
    </w:p>
    <w:p w14:paraId="561CE39E" w14:textId="62B2E5DE" w:rsidR="003055BD" w:rsidRPr="003055BD" w:rsidRDefault="003055BD" w:rsidP="003055BD">
      <w:pPr>
        <w:spacing w:after="0"/>
        <w:rPr>
          <w:sz w:val="36"/>
          <w:szCs w:val="36"/>
        </w:rPr>
      </w:pPr>
      <w:r w:rsidRPr="003055BD">
        <w:rPr>
          <w:sz w:val="36"/>
          <w:szCs w:val="36"/>
        </w:rPr>
        <w:t>Deploy on scalable cloud infrastructure</w:t>
      </w:r>
    </w:p>
    <w:p w14:paraId="47BD9139" w14:textId="352EB58D" w:rsidR="00982064" w:rsidRPr="00982064" w:rsidRDefault="00126C37" w:rsidP="00982064">
      <w:r>
        <w:br w:type="page"/>
      </w:r>
    </w:p>
    <w:p w14:paraId="093D0D29" w14:textId="23C1ADCE" w:rsidR="00126C37" w:rsidRPr="00BD666E" w:rsidRDefault="00982064" w:rsidP="00BD666E">
      <w:pPr>
        <w:rPr>
          <w:b/>
          <w:bCs/>
          <w:sz w:val="36"/>
          <w:szCs w:val="36"/>
          <w:u w:val="single"/>
        </w:rPr>
      </w:pPr>
      <w:r w:rsidRPr="00271E9E">
        <w:rPr>
          <w:b/>
          <w:bCs/>
          <w:sz w:val="36"/>
          <w:szCs w:val="36"/>
          <w:u w:val="single"/>
        </w:rPr>
        <w:lastRenderedPageBreak/>
        <w:t xml:space="preserve"> </w:t>
      </w:r>
    </w:p>
    <w:p w14:paraId="645F10E6" w14:textId="0D3BD549" w:rsidR="002B3C24" w:rsidRDefault="00126C37" w:rsidP="00746B2B">
      <w:pPr>
        <w:pStyle w:val="Chaptertitle"/>
      </w:pPr>
      <w:bookmarkStart w:id="8" w:name="_Toc197463979"/>
      <w:r w:rsidRPr="00126C37">
        <w:t>References</w:t>
      </w:r>
      <w:bookmarkEnd w:id="8"/>
    </w:p>
    <w:p w14:paraId="22DA176E" w14:textId="77777777" w:rsidR="00BD666E" w:rsidRDefault="00BD666E" w:rsidP="00746B2B">
      <w:pPr>
        <w:pStyle w:val="Chaptertitle"/>
      </w:pPr>
    </w:p>
    <w:p w14:paraId="17A265E1" w14:textId="2BB10D59" w:rsidR="001440B5" w:rsidRDefault="00BA2C80" w:rsidP="001440B5">
      <w:pPr>
        <w:spacing w:line="278" w:lineRule="auto"/>
        <w:ind w:left="360"/>
        <w:jc w:val="left"/>
        <w:rPr>
          <w:sz w:val="36"/>
          <w:szCs w:val="36"/>
        </w:rPr>
      </w:pPr>
      <w:r w:rsidRPr="00BA2C80">
        <w:rPr>
          <w:sz w:val="36"/>
          <w:szCs w:val="36"/>
        </w:rPr>
        <w:t xml:space="preserve">[1] “Online Payments Fraud Detection Dataset.” Kaggle, 17 Apr. 2022, </w:t>
      </w:r>
      <w:hyperlink r:id="rId10" w:history="1">
        <w:r w:rsidRPr="00BA2C80">
          <w:rPr>
            <w:rStyle w:val="Hyperlink"/>
            <w:sz w:val="36"/>
            <w:szCs w:val="36"/>
          </w:rPr>
          <w:t>www.kaggle.com/datasets/rupakroy/online-payments-fraud-detection-dataset</w:t>
        </w:r>
      </w:hyperlink>
      <w:r w:rsidRPr="00BA2C80">
        <w:rPr>
          <w:sz w:val="36"/>
          <w:szCs w:val="36"/>
        </w:rPr>
        <w:t>.</w:t>
      </w:r>
    </w:p>
    <w:p w14:paraId="1F8A20E8" w14:textId="003015DE" w:rsidR="00BA2C80" w:rsidRPr="00BD666E" w:rsidRDefault="00BD666E" w:rsidP="00BD666E">
      <w:pPr>
        <w:spacing w:line="278" w:lineRule="auto"/>
        <w:ind w:left="360"/>
        <w:jc w:val="left"/>
        <w:rPr>
          <w:rFonts w:cstheme="majorBidi"/>
          <w:sz w:val="36"/>
          <w:szCs w:val="36"/>
        </w:rPr>
      </w:pPr>
      <w:r>
        <w:rPr>
          <w:sz w:val="36"/>
          <w:szCs w:val="36"/>
        </w:rPr>
        <w:t xml:space="preserve">[2] </w:t>
      </w:r>
      <w:r w:rsidRPr="00BD666E">
        <w:rPr>
          <w:rFonts w:cstheme="majorBidi"/>
          <w:color w:val="111B21"/>
          <w:sz w:val="36"/>
          <w:szCs w:val="36"/>
          <w:shd w:val="clear" w:color="auto" w:fill="FFFFFF"/>
        </w:rPr>
        <w:t xml:space="preserve">“1.10. Decision Trees.” Scikit-learn, </w:t>
      </w:r>
      <w:hyperlink r:id="rId11" w:tgtFrame="_blank" w:tooltip="http://scikit-learn.org/stable/modules/tree.html" w:history="1">
        <w:r w:rsidRPr="00BD666E">
          <w:rPr>
            <w:rStyle w:val="Hyperlink"/>
            <w:rFonts w:cstheme="majorBidi"/>
            <w:color w:val="0063CB"/>
            <w:sz w:val="36"/>
            <w:szCs w:val="36"/>
            <w:bdr w:val="none" w:sz="0" w:space="0" w:color="auto" w:frame="1"/>
            <w:shd w:val="clear" w:color="auto" w:fill="FFFFFF"/>
          </w:rPr>
          <w:t>scikit-learn.org/stable/modules/tree.html</w:t>
        </w:r>
      </w:hyperlink>
    </w:p>
    <w:p w14:paraId="174CA29F" w14:textId="44221E92" w:rsidR="00BA2C80" w:rsidRDefault="00BD666E" w:rsidP="001440B5">
      <w:pPr>
        <w:spacing w:line="278" w:lineRule="auto"/>
        <w:ind w:left="360"/>
        <w:jc w:val="left"/>
        <w:rPr>
          <w:rFonts w:cstheme="majorBidi"/>
          <w:color w:val="111B21"/>
          <w:sz w:val="36"/>
          <w:szCs w:val="36"/>
          <w:shd w:val="clear" w:color="auto" w:fill="FFFFFF"/>
        </w:rPr>
      </w:pPr>
      <w:r>
        <w:rPr>
          <w:sz w:val="36"/>
          <w:szCs w:val="36"/>
        </w:rPr>
        <w:t xml:space="preserve">[3] </w:t>
      </w:r>
      <w:r w:rsidRPr="00BD666E">
        <w:rPr>
          <w:rFonts w:cstheme="majorBidi"/>
          <w:color w:val="111B21"/>
          <w:sz w:val="36"/>
          <w:szCs w:val="36"/>
          <w:shd w:val="clear" w:color="auto" w:fill="FFFFFF"/>
        </w:rPr>
        <w:t xml:space="preserve">Team, Keras. Keras Documentation: Dense Layer. </w:t>
      </w:r>
      <w:hyperlink r:id="rId12" w:tgtFrame="_blank" w:tooltip="http://keras.io/api/layers/core_layers/dense" w:history="1">
        <w:r w:rsidRPr="00BD666E">
          <w:rPr>
            <w:rStyle w:val="Hyperlink"/>
            <w:rFonts w:cstheme="majorBidi"/>
            <w:color w:val="0063CB"/>
            <w:sz w:val="36"/>
            <w:szCs w:val="36"/>
            <w:bdr w:val="none" w:sz="0" w:space="0" w:color="auto" w:frame="1"/>
            <w:shd w:val="clear" w:color="auto" w:fill="FFFFFF"/>
          </w:rPr>
          <w:t>keras.io/api/layers/core_layers/dense</w:t>
        </w:r>
      </w:hyperlink>
      <w:r w:rsidRPr="00BD666E">
        <w:rPr>
          <w:rFonts w:cstheme="majorBidi"/>
          <w:color w:val="111B21"/>
          <w:sz w:val="36"/>
          <w:szCs w:val="36"/>
          <w:shd w:val="clear" w:color="auto" w:fill="FFFFFF"/>
        </w:rPr>
        <w:t>.</w:t>
      </w:r>
    </w:p>
    <w:p w14:paraId="13E1A9C8" w14:textId="2B18D739" w:rsidR="00BD666E" w:rsidRDefault="00BD666E" w:rsidP="001440B5">
      <w:pPr>
        <w:spacing w:line="278" w:lineRule="auto"/>
        <w:ind w:left="360"/>
        <w:jc w:val="left"/>
        <w:rPr>
          <w:rFonts w:cstheme="majorBidi"/>
          <w:color w:val="111B21"/>
          <w:sz w:val="36"/>
          <w:szCs w:val="36"/>
          <w:shd w:val="clear" w:color="auto" w:fill="FFFFFF"/>
        </w:rPr>
      </w:pPr>
      <w:r>
        <w:rPr>
          <w:rFonts w:cstheme="majorBidi"/>
          <w:color w:val="111B21"/>
          <w:sz w:val="36"/>
          <w:szCs w:val="36"/>
          <w:shd w:val="clear" w:color="auto" w:fill="FFFFFF"/>
        </w:rPr>
        <w:t xml:space="preserve">[4] </w:t>
      </w:r>
      <w:r w:rsidRPr="00BD666E">
        <w:rPr>
          <w:rFonts w:cstheme="majorBidi"/>
          <w:color w:val="111B21"/>
          <w:sz w:val="36"/>
          <w:szCs w:val="36"/>
          <w:shd w:val="clear" w:color="auto" w:fill="FFFFFF"/>
        </w:rPr>
        <w:t xml:space="preserve">Welcome to Flask — Flask Documentation (3.1.x). </w:t>
      </w:r>
      <w:hyperlink r:id="rId13" w:tgtFrame="_blank" w:tooltip="http://flask.palletsprojects.com" w:history="1">
        <w:r w:rsidRPr="00BD666E">
          <w:rPr>
            <w:rStyle w:val="Hyperlink"/>
            <w:rFonts w:cstheme="majorBidi"/>
            <w:color w:val="0063CB"/>
            <w:sz w:val="36"/>
            <w:szCs w:val="36"/>
            <w:bdr w:val="none" w:sz="0" w:space="0" w:color="auto" w:frame="1"/>
            <w:shd w:val="clear" w:color="auto" w:fill="FFFFFF"/>
          </w:rPr>
          <w:t>flask.palletsprojects.com</w:t>
        </w:r>
      </w:hyperlink>
      <w:r w:rsidRPr="00BD666E">
        <w:rPr>
          <w:rFonts w:cstheme="majorBidi"/>
          <w:color w:val="111B21"/>
          <w:sz w:val="36"/>
          <w:szCs w:val="36"/>
          <w:shd w:val="clear" w:color="auto" w:fill="FFFFFF"/>
        </w:rPr>
        <w:t>.</w:t>
      </w:r>
    </w:p>
    <w:p w14:paraId="4653522E" w14:textId="3D85253B" w:rsidR="00A64C86" w:rsidRPr="001440B5" w:rsidRDefault="00A64C86" w:rsidP="001440B5">
      <w:pPr>
        <w:spacing w:line="278" w:lineRule="auto"/>
        <w:ind w:left="360"/>
        <w:jc w:val="left"/>
        <w:rPr>
          <w:sz w:val="36"/>
          <w:szCs w:val="36"/>
        </w:rPr>
      </w:pPr>
      <w:r>
        <w:rPr>
          <w:rFonts w:cstheme="majorBidi"/>
          <w:color w:val="111B21"/>
          <w:sz w:val="36"/>
          <w:szCs w:val="36"/>
          <w:shd w:val="clear" w:color="auto" w:fill="FFFFFF"/>
        </w:rPr>
        <w:t>[5]</w:t>
      </w:r>
      <w:r w:rsidR="00E6328C" w:rsidRPr="00E6328C">
        <w:rPr>
          <w:rFonts w:ascii="Segoe UI" w:hAnsi="Segoe UI" w:cs="Segoe UI"/>
          <w:color w:val="111B21"/>
          <w:sz w:val="21"/>
          <w:szCs w:val="21"/>
          <w:shd w:val="clear" w:color="auto" w:fill="FFFFFF"/>
        </w:rPr>
        <w:t xml:space="preserve"> </w:t>
      </w:r>
      <w:r w:rsidR="00E6328C" w:rsidRPr="00E6328C">
        <w:rPr>
          <w:rFonts w:cstheme="majorBidi"/>
          <w:color w:val="111B21"/>
          <w:sz w:val="36"/>
          <w:szCs w:val="36"/>
          <w:shd w:val="clear" w:color="auto" w:fill="FFFFFF"/>
        </w:rPr>
        <w:t xml:space="preserve">Koul, Anirudh, et al. “Practical Deep Learning for Cloud, Mobile, and Edge.” O’Reilly Online Learning, </w:t>
      </w:r>
      <w:hyperlink r:id="rId14" w:tgtFrame="_blank" w:tooltip="http://www.oreilly.com/library/view/practical-deep-learning/9781492034858" w:history="1">
        <w:r w:rsidR="00E6328C" w:rsidRPr="00E6328C">
          <w:rPr>
            <w:rStyle w:val="Hyperlink"/>
            <w:rFonts w:cstheme="majorBidi"/>
            <w:color w:val="0063CB"/>
            <w:sz w:val="36"/>
            <w:szCs w:val="36"/>
            <w:bdr w:val="none" w:sz="0" w:space="0" w:color="auto" w:frame="1"/>
            <w:shd w:val="clear" w:color="auto" w:fill="FFFFFF"/>
          </w:rPr>
          <w:t>www.oreilly.com/library/view/practical-deep-learning/9781492034858</w:t>
        </w:r>
      </w:hyperlink>
      <w:r w:rsidR="00E6328C" w:rsidRPr="00E6328C">
        <w:rPr>
          <w:rFonts w:cstheme="majorBidi"/>
          <w:color w:val="111B21"/>
          <w:sz w:val="36"/>
          <w:szCs w:val="36"/>
          <w:shd w:val="clear" w:color="auto" w:fill="FFFFFF"/>
        </w:rPr>
        <w:t>.</w:t>
      </w:r>
    </w:p>
    <w:p w14:paraId="6B608A2E" w14:textId="77777777" w:rsidR="00126C37" w:rsidRDefault="00126C37" w:rsidP="00126C37">
      <w:pPr>
        <w:pStyle w:val="Title"/>
        <w:jc w:val="center"/>
      </w:pPr>
    </w:p>
    <w:p w14:paraId="71A1F740" w14:textId="77777777" w:rsidR="00126C37" w:rsidRDefault="00126C37" w:rsidP="00126C37">
      <w:pPr>
        <w:pStyle w:val="Title"/>
        <w:jc w:val="center"/>
      </w:pPr>
    </w:p>
    <w:p w14:paraId="6D974BDB" w14:textId="77777777" w:rsidR="00126C37" w:rsidRDefault="00126C37" w:rsidP="00126C37">
      <w:pPr>
        <w:pStyle w:val="Title"/>
        <w:jc w:val="center"/>
      </w:pPr>
    </w:p>
    <w:p w14:paraId="34AA7327" w14:textId="77777777" w:rsidR="00BD666E" w:rsidRDefault="00BD666E" w:rsidP="00BD666E"/>
    <w:p w14:paraId="34FF1366" w14:textId="77777777" w:rsidR="00BD666E" w:rsidRDefault="00BD666E" w:rsidP="00BD666E"/>
    <w:p w14:paraId="7FCA7970" w14:textId="77777777" w:rsidR="00BD666E" w:rsidRDefault="00BD666E" w:rsidP="00BD666E"/>
    <w:p w14:paraId="14B11662" w14:textId="77777777" w:rsidR="00BD666E" w:rsidRPr="00BD666E" w:rsidRDefault="00BD666E" w:rsidP="00BD666E"/>
    <w:p w14:paraId="60460944" w14:textId="2E96FD60" w:rsidR="00126C37" w:rsidRDefault="00126C37" w:rsidP="00746B2B">
      <w:pPr>
        <w:pStyle w:val="Chaptertitle"/>
      </w:pPr>
      <w:bookmarkStart w:id="9" w:name="_Toc197463980"/>
      <w:r>
        <w:t>Appendices</w:t>
      </w:r>
      <w:r w:rsidRPr="00126C37">
        <w:t xml:space="preserve"> </w:t>
      </w:r>
      <w:bookmarkEnd w:id="9"/>
      <w:r>
        <w:br w:type="page"/>
      </w:r>
    </w:p>
    <w:p w14:paraId="124CCEB8" w14:textId="77777777" w:rsidR="00E92565" w:rsidRDefault="00E92565" w:rsidP="00F3301B">
      <w:pPr>
        <w:spacing w:line="278" w:lineRule="auto"/>
        <w:jc w:val="left"/>
        <w:rPr>
          <w:noProof/>
        </w:rPr>
      </w:pPr>
    </w:p>
    <w:p w14:paraId="3620B75E" w14:textId="118502DD" w:rsidR="00E92565" w:rsidRPr="000B541B" w:rsidRDefault="00942349" w:rsidP="00F3301B">
      <w:pPr>
        <w:spacing w:line="278" w:lineRule="auto"/>
        <w:jc w:val="left"/>
        <w:rPr>
          <w:b/>
          <w:bCs/>
          <w:noProof/>
          <w:sz w:val="36"/>
          <w:szCs w:val="36"/>
          <w:u w:val="single"/>
        </w:rPr>
      </w:pPr>
      <w:r>
        <w:rPr>
          <w:b/>
          <w:bCs/>
          <w:noProof/>
          <w:sz w:val="36"/>
          <w:szCs w:val="36"/>
          <w:u w:val="single"/>
        </w:rPr>
        <w:t xml:space="preserve">Fig. 1 </w:t>
      </w:r>
      <w:r w:rsidR="00831F25">
        <w:rPr>
          <w:b/>
          <w:bCs/>
          <w:noProof/>
          <w:sz w:val="36"/>
          <w:szCs w:val="36"/>
          <w:u w:val="single"/>
        </w:rPr>
        <w:t xml:space="preserve">Displaying </w:t>
      </w:r>
      <w:r w:rsidR="000B541B" w:rsidRPr="000B541B">
        <w:rPr>
          <w:b/>
          <w:bCs/>
          <w:noProof/>
          <w:sz w:val="36"/>
          <w:szCs w:val="36"/>
          <w:u w:val="single"/>
        </w:rPr>
        <w:t>Dataset</w:t>
      </w:r>
    </w:p>
    <w:p w14:paraId="0E8BB3D0" w14:textId="77777777" w:rsidR="00264651" w:rsidRDefault="00264651" w:rsidP="00F3301B">
      <w:pPr>
        <w:spacing w:line="278" w:lineRule="auto"/>
        <w:jc w:val="left"/>
        <w:rPr>
          <w:noProof/>
        </w:rPr>
      </w:pPr>
    </w:p>
    <w:p w14:paraId="7EA2E120" w14:textId="4CC5CE89" w:rsidR="008F2B38" w:rsidRDefault="00A71B12" w:rsidP="00F3301B">
      <w:pPr>
        <w:spacing w:line="278" w:lineRule="auto"/>
        <w:jc w:val="left"/>
        <w:rPr>
          <w:noProof/>
        </w:rPr>
      </w:pPr>
      <w:r>
        <w:rPr>
          <w:noProof/>
        </w:rPr>
        <w:drawing>
          <wp:inline distT="0" distB="0" distL="0" distR="0" wp14:anchorId="4B2CAEA0" wp14:editId="63DCCA4E">
            <wp:extent cx="6127005" cy="3804434"/>
            <wp:effectExtent l="0" t="0" r="7620" b="5715"/>
            <wp:docPr id="17042987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8780" cy="3811745"/>
                    </a:xfrm>
                    <a:prstGeom prst="rect">
                      <a:avLst/>
                    </a:prstGeom>
                    <a:noFill/>
                    <a:ln>
                      <a:noFill/>
                    </a:ln>
                  </pic:spPr>
                </pic:pic>
              </a:graphicData>
            </a:graphic>
          </wp:inline>
        </w:drawing>
      </w:r>
    </w:p>
    <w:p w14:paraId="4C3D6F0C" w14:textId="77777777" w:rsidR="00A71B12" w:rsidRDefault="00A71B12" w:rsidP="00F3301B">
      <w:pPr>
        <w:spacing w:line="278" w:lineRule="auto"/>
        <w:jc w:val="left"/>
        <w:rPr>
          <w:noProof/>
        </w:rPr>
      </w:pPr>
    </w:p>
    <w:p w14:paraId="25D7D894" w14:textId="77777777" w:rsidR="00A71B12" w:rsidRDefault="00A71B12" w:rsidP="00F3301B">
      <w:pPr>
        <w:spacing w:line="278" w:lineRule="auto"/>
        <w:jc w:val="left"/>
        <w:rPr>
          <w:noProof/>
        </w:rPr>
      </w:pPr>
    </w:p>
    <w:p w14:paraId="601ACE89" w14:textId="77777777" w:rsidR="00A71B12" w:rsidRDefault="00A71B12" w:rsidP="00F3301B">
      <w:pPr>
        <w:spacing w:line="278" w:lineRule="auto"/>
        <w:jc w:val="left"/>
        <w:rPr>
          <w:noProof/>
        </w:rPr>
      </w:pPr>
    </w:p>
    <w:p w14:paraId="1B046EA1" w14:textId="77777777" w:rsidR="00A71B12" w:rsidRDefault="00A71B12" w:rsidP="00F3301B">
      <w:pPr>
        <w:spacing w:line="278" w:lineRule="auto"/>
        <w:jc w:val="left"/>
        <w:rPr>
          <w:noProof/>
        </w:rPr>
      </w:pPr>
    </w:p>
    <w:p w14:paraId="708418D0" w14:textId="77777777" w:rsidR="002B3C24" w:rsidRDefault="002B3C24" w:rsidP="00F3301B">
      <w:pPr>
        <w:spacing w:line="278" w:lineRule="auto"/>
        <w:jc w:val="left"/>
        <w:rPr>
          <w:noProof/>
        </w:rPr>
      </w:pPr>
    </w:p>
    <w:p w14:paraId="62295828" w14:textId="77777777" w:rsidR="00A71B12" w:rsidRDefault="00A71B12" w:rsidP="00F3301B">
      <w:pPr>
        <w:spacing w:line="278" w:lineRule="auto"/>
        <w:jc w:val="left"/>
        <w:rPr>
          <w:noProof/>
        </w:rPr>
      </w:pPr>
    </w:p>
    <w:p w14:paraId="7FD302C3" w14:textId="77777777" w:rsidR="00A71B12" w:rsidRDefault="00A71B12" w:rsidP="00F3301B">
      <w:pPr>
        <w:spacing w:line="278" w:lineRule="auto"/>
        <w:jc w:val="left"/>
        <w:rPr>
          <w:noProof/>
        </w:rPr>
      </w:pPr>
    </w:p>
    <w:p w14:paraId="623DF084" w14:textId="77777777" w:rsidR="00A71B12" w:rsidRDefault="00A71B12" w:rsidP="00F3301B">
      <w:pPr>
        <w:spacing w:line="278" w:lineRule="auto"/>
        <w:jc w:val="left"/>
        <w:rPr>
          <w:noProof/>
        </w:rPr>
      </w:pPr>
    </w:p>
    <w:p w14:paraId="705A382B" w14:textId="77777777" w:rsidR="00264651" w:rsidRDefault="00264651" w:rsidP="00F3301B">
      <w:pPr>
        <w:spacing w:line="278" w:lineRule="auto"/>
        <w:jc w:val="left"/>
        <w:rPr>
          <w:noProof/>
        </w:rPr>
      </w:pPr>
    </w:p>
    <w:p w14:paraId="674425D0" w14:textId="77777777" w:rsidR="00942349" w:rsidRDefault="00942349" w:rsidP="00F3301B">
      <w:pPr>
        <w:spacing w:line="278" w:lineRule="auto"/>
        <w:jc w:val="left"/>
        <w:rPr>
          <w:b/>
          <w:bCs/>
          <w:noProof/>
          <w:sz w:val="36"/>
          <w:szCs w:val="36"/>
          <w:u w:val="single"/>
        </w:rPr>
      </w:pPr>
      <w:r w:rsidRPr="00942349">
        <w:rPr>
          <w:b/>
          <w:bCs/>
          <w:noProof/>
          <w:sz w:val="36"/>
          <w:szCs w:val="36"/>
          <w:u w:val="single"/>
        </w:rPr>
        <w:lastRenderedPageBreak/>
        <w:t>Fig. 1.2</w:t>
      </w:r>
    </w:p>
    <w:p w14:paraId="022B7946" w14:textId="77777777" w:rsidR="00942349" w:rsidRDefault="00942349" w:rsidP="00F3301B">
      <w:pPr>
        <w:spacing w:line="278" w:lineRule="auto"/>
        <w:jc w:val="left"/>
        <w:rPr>
          <w:b/>
          <w:bCs/>
          <w:noProof/>
          <w:sz w:val="36"/>
          <w:szCs w:val="36"/>
          <w:u w:val="single"/>
        </w:rPr>
      </w:pPr>
    </w:p>
    <w:p w14:paraId="3C7AE9F5" w14:textId="55959A0F" w:rsidR="00942349" w:rsidRDefault="00942349" w:rsidP="00F3301B">
      <w:pPr>
        <w:spacing w:line="278" w:lineRule="auto"/>
        <w:jc w:val="left"/>
        <w:rPr>
          <w:noProof/>
        </w:rPr>
      </w:pPr>
      <w:r>
        <w:rPr>
          <w:noProof/>
        </w:rPr>
        <w:drawing>
          <wp:inline distT="0" distB="0" distL="0" distR="0" wp14:anchorId="2813B864" wp14:editId="44E30DCF">
            <wp:extent cx="5943600" cy="3891031"/>
            <wp:effectExtent l="0" t="0" r="0" b="0"/>
            <wp:docPr id="152338479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84798" name="Picture 1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91031"/>
                    </a:xfrm>
                    <a:prstGeom prst="rect">
                      <a:avLst/>
                    </a:prstGeom>
                    <a:noFill/>
                    <a:ln>
                      <a:noFill/>
                    </a:ln>
                  </pic:spPr>
                </pic:pic>
              </a:graphicData>
            </a:graphic>
          </wp:inline>
        </w:drawing>
      </w:r>
    </w:p>
    <w:p w14:paraId="5B21EB8F" w14:textId="77777777" w:rsidR="00942349" w:rsidRPr="00942349" w:rsidRDefault="00942349" w:rsidP="00942349">
      <w:pPr>
        <w:rPr>
          <w:sz w:val="36"/>
          <w:szCs w:val="36"/>
        </w:rPr>
      </w:pPr>
    </w:p>
    <w:p w14:paraId="7AD91E96" w14:textId="77777777" w:rsidR="00942349" w:rsidRPr="00942349" w:rsidRDefault="00942349" w:rsidP="00942349">
      <w:pPr>
        <w:rPr>
          <w:sz w:val="36"/>
          <w:szCs w:val="36"/>
        </w:rPr>
      </w:pPr>
    </w:p>
    <w:p w14:paraId="5A91F7C2" w14:textId="77777777" w:rsidR="00942349" w:rsidRPr="00942349" w:rsidRDefault="00942349" w:rsidP="00942349">
      <w:pPr>
        <w:rPr>
          <w:sz w:val="36"/>
          <w:szCs w:val="36"/>
        </w:rPr>
      </w:pPr>
    </w:p>
    <w:p w14:paraId="5C9F1118" w14:textId="77777777" w:rsidR="00942349" w:rsidRPr="00942349" w:rsidRDefault="00942349" w:rsidP="00942349">
      <w:pPr>
        <w:rPr>
          <w:sz w:val="36"/>
          <w:szCs w:val="36"/>
        </w:rPr>
      </w:pPr>
    </w:p>
    <w:p w14:paraId="3B811FB4" w14:textId="77777777" w:rsidR="00942349" w:rsidRDefault="00942349" w:rsidP="00942349">
      <w:pPr>
        <w:rPr>
          <w:noProof/>
        </w:rPr>
      </w:pPr>
    </w:p>
    <w:p w14:paraId="0F0CA825" w14:textId="77777777" w:rsidR="00942349" w:rsidRDefault="00942349" w:rsidP="00942349">
      <w:pPr>
        <w:rPr>
          <w:sz w:val="36"/>
          <w:szCs w:val="36"/>
        </w:rPr>
      </w:pPr>
    </w:p>
    <w:p w14:paraId="518022C5" w14:textId="3B605926" w:rsidR="00942349" w:rsidRDefault="00942349" w:rsidP="00942349">
      <w:pPr>
        <w:spacing w:line="278" w:lineRule="auto"/>
        <w:jc w:val="left"/>
        <w:rPr>
          <w:b/>
          <w:bCs/>
          <w:noProof/>
          <w:sz w:val="36"/>
          <w:szCs w:val="36"/>
          <w:u w:val="single"/>
        </w:rPr>
      </w:pPr>
      <w:r w:rsidRPr="00942349">
        <w:rPr>
          <w:b/>
          <w:bCs/>
          <w:noProof/>
          <w:sz w:val="36"/>
          <w:szCs w:val="36"/>
          <w:u w:val="single"/>
        </w:rPr>
        <w:lastRenderedPageBreak/>
        <w:t>Fig. 1.</w:t>
      </w:r>
      <w:r>
        <w:rPr>
          <w:b/>
          <w:bCs/>
          <w:noProof/>
          <w:sz w:val="36"/>
          <w:szCs w:val="36"/>
          <w:u w:val="single"/>
        </w:rPr>
        <w:t>3</w:t>
      </w:r>
    </w:p>
    <w:p w14:paraId="261C4122" w14:textId="77777777" w:rsidR="00942349" w:rsidRPr="00942349" w:rsidRDefault="00942349" w:rsidP="00942349">
      <w:pPr>
        <w:rPr>
          <w:sz w:val="36"/>
          <w:szCs w:val="36"/>
        </w:rPr>
      </w:pPr>
    </w:p>
    <w:p w14:paraId="205ACF0F" w14:textId="0F001BAC" w:rsidR="008F2B38" w:rsidRDefault="008F3A8E" w:rsidP="00A71B12">
      <w:pPr>
        <w:spacing w:line="278" w:lineRule="auto"/>
        <w:jc w:val="left"/>
        <w:rPr>
          <w:noProof/>
        </w:rPr>
      </w:pPr>
      <w:r>
        <w:rPr>
          <w:noProof/>
        </w:rPr>
        <w:drawing>
          <wp:inline distT="0" distB="0" distL="0" distR="0" wp14:anchorId="67C89407" wp14:editId="3E7DE3B0">
            <wp:extent cx="5943600" cy="5943600"/>
            <wp:effectExtent l="0" t="0" r="0" b="0"/>
            <wp:docPr id="938938595" name="Picture 10" descr="A diagram of a transaction typ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8595" name="Picture 10" descr="A diagram of a transaction type distribu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3C9405" w14:textId="77777777" w:rsidR="00702391" w:rsidRDefault="00702391" w:rsidP="00F3301B">
      <w:pPr>
        <w:spacing w:line="278" w:lineRule="auto"/>
        <w:jc w:val="left"/>
        <w:rPr>
          <w:noProof/>
        </w:rPr>
      </w:pPr>
    </w:p>
    <w:p w14:paraId="5DF3CD15" w14:textId="77777777" w:rsidR="00702391" w:rsidRDefault="00702391" w:rsidP="00F3301B">
      <w:pPr>
        <w:spacing w:line="278" w:lineRule="auto"/>
        <w:jc w:val="left"/>
        <w:rPr>
          <w:noProof/>
        </w:rPr>
      </w:pPr>
    </w:p>
    <w:p w14:paraId="7EF86C71" w14:textId="77777777" w:rsidR="00702391" w:rsidRDefault="00702391" w:rsidP="00F3301B">
      <w:pPr>
        <w:spacing w:line="278" w:lineRule="auto"/>
        <w:jc w:val="left"/>
        <w:rPr>
          <w:noProof/>
        </w:rPr>
      </w:pPr>
    </w:p>
    <w:p w14:paraId="14A07E1F" w14:textId="77777777" w:rsidR="00702391" w:rsidRDefault="00702391" w:rsidP="00F3301B">
      <w:pPr>
        <w:spacing w:line="278" w:lineRule="auto"/>
        <w:jc w:val="left"/>
        <w:rPr>
          <w:noProof/>
        </w:rPr>
      </w:pPr>
    </w:p>
    <w:p w14:paraId="37C80537" w14:textId="77777777" w:rsidR="00702391" w:rsidRDefault="00702391" w:rsidP="00F3301B">
      <w:pPr>
        <w:spacing w:line="278" w:lineRule="auto"/>
        <w:jc w:val="left"/>
        <w:rPr>
          <w:noProof/>
        </w:rPr>
      </w:pPr>
    </w:p>
    <w:p w14:paraId="46E8475B" w14:textId="5ECB0501" w:rsidR="00702391" w:rsidRPr="00702391"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2 </w:t>
      </w:r>
      <w:r w:rsidR="00702391" w:rsidRPr="00702391">
        <w:rPr>
          <w:b/>
          <w:bCs/>
          <w:noProof/>
          <w:sz w:val="36"/>
          <w:szCs w:val="36"/>
          <w:u w:val="single"/>
        </w:rPr>
        <w:t>Data Preprocessing</w:t>
      </w:r>
    </w:p>
    <w:p w14:paraId="0EB77816" w14:textId="5E076D2A" w:rsidR="008F2B38" w:rsidRDefault="008F2B38" w:rsidP="00F3301B">
      <w:pPr>
        <w:spacing w:line="278" w:lineRule="auto"/>
        <w:jc w:val="left"/>
        <w:rPr>
          <w:noProof/>
        </w:rPr>
      </w:pPr>
      <w:r>
        <w:rPr>
          <w:noProof/>
        </w:rPr>
        <w:drawing>
          <wp:inline distT="0" distB="0" distL="0" distR="0" wp14:anchorId="534B5D51" wp14:editId="7E3B6096">
            <wp:extent cx="5943600" cy="2571750"/>
            <wp:effectExtent l="0" t="0" r="0" b="0"/>
            <wp:docPr id="1584220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20576" name="Picture 1"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6C15B952" w14:textId="77777777" w:rsidR="00942349" w:rsidRPr="00942349" w:rsidRDefault="00942349" w:rsidP="00942349"/>
    <w:p w14:paraId="2165CD66" w14:textId="77777777" w:rsidR="00942349" w:rsidRPr="00942349" w:rsidRDefault="00942349" w:rsidP="00942349"/>
    <w:p w14:paraId="74532207" w14:textId="77777777" w:rsidR="00942349" w:rsidRPr="00942349" w:rsidRDefault="00942349" w:rsidP="00942349"/>
    <w:p w14:paraId="151005BB" w14:textId="77777777" w:rsidR="00942349" w:rsidRPr="00942349" w:rsidRDefault="00942349" w:rsidP="00942349"/>
    <w:p w14:paraId="1D40C8B5" w14:textId="77777777" w:rsidR="00942349" w:rsidRPr="00942349" w:rsidRDefault="00942349" w:rsidP="00942349"/>
    <w:p w14:paraId="65DA32CD" w14:textId="77777777" w:rsidR="00942349" w:rsidRPr="00942349" w:rsidRDefault="00942349" w:rsidP="00942349"/>
    <w:p w14:paraId="522F9411" w14:textId="77777777" w:rsidR="00942349" w:rsidRPr="00942349" w:rsidRDefault="00942349" w:rsidP="00942349"/>
    <w:p w14:paraId="4BAAF5A9" w14:textId="77777777" w:rsidR="00942349" w:rsidRDefault="00942349" w:rsidP="00942349">
      <w:pPr>
        <w:rPr>
          <w:noProof/>
        </w:rPr>
      </w:pPr>
    </w:p>
    <w:p w14:paraId="0E30804D" w14:textId="77777777" w:rsidR="00942349" w:rsidRDefault="00942349" w:rsidP="00942349"/>
    <w:p w14:paraId="7CCE4A9F" w14:textId="77777777" w:rsidR="00942349" w:rsidRDefault="00942349" w:rsidP="00942349"/>
    <w:p w14:paraId="432AB4AC" w14:textId="45469F10" w:rsidR="00942349" w:rsidRDefault="00942349" w:rsidP="00942349">
      <w:pPr>
        <w:spacing w:line="278" w:lineRule="auto"/>
        <w:jc w:val="left"/>
        <w:rPr>
          <w:b/>
          <w:bCs/>
          <w:noProof/>
          <w:sz w:val="36"/>
          <w:szCs w:val="36"/>
          <w:u w:val="single"/>
        </w:rPr>
      </w:pPr>
      <w:r w:rsidRPr="00942349">
        <w:rPr>
          <w:b/>
          <w:bCs/>
          <w:noProof/>
          <w:sz w:val="36"/>
          <w:szCs w:val="36"/>
          <w:u w:val="single"/>
        </w:rPr>
        <w:lastRenderedPageBreak/>
        <w:t xml:space="preserve">Fig. </w:t>
      </w:r>
      <w:r>
        <w:rPr>
          <w:b/>
          <w:bCs/>
          <w:noProof/>
          <w:sz w:val="36"/>
          <w:szCs w:val="36"/>
          <w:u w:val="single"/>
        </w:rPr>
        <w:t>2</w:t>
      </w:r>
      <w:r w:rsidRPr="00942349">
        <w:rPr>
          <w:b/>
          <w:bCs/>
          <w:noProof/>
          <w:sz w:val="36"/>
          <w:szCs w:val="36"/>
          <w:u w:val="single"/>
        </w:rPr>
        <w:t>.2</w:t>
      </w:r>
    </w:p>
    <w:p w14:paraId="6E0EA707" w14:textId="77777777" w:rsidR="00942349" w:rsidRPr="00942349" w:rsidRDefault="00942349" w:rsidP="00942349"/>
    <w:p w14:paraId="0C5B1129" w14:textId="7A9E512A" w:rsidR="008F3A8E" w:rsidRDefault="008F2B38" w:rsidP="008F3A8E">
      <w:pPr>
        <w:spacing w:line="278" w:lineRule="auto"/>
        <w:jc w:val="left"/>
      </w:pPr>
      <w:r>
        <w:rPr>
          <w:noProof/>
        </w:rPr>
        <w:drawing>
          <wp:inline distT="0" distB="0" distL="0" distR="0" wp14:anchorId="5079E174" wp14:editId="22A2E6E3">
            <wp:extent cx="5934075" cy="4371975"/>
            <wp:effectExtent l="0" t="0" r="9525" b="9525"/>
            <wp:docPr id="802594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r>
        <w:br w:type="page"/>
      </w:r>
    </w:p>
    <w:p w14:paraId="638EA470" w14:textId="77777777" w:rsidR="008F3A8E" w:rsidRDefault="008F3A8E" w:rsidP="008F2B38">
      <w:pPr>
        <w:spacing w:line="278" w:lineRule="auto"/>
        <w:jc w:val="left"/>
        <w:rPr>
          <w:noProof/>
        </w:rPr>
      </w:pPr>
    </w:p>
    <w:p w14:paraId="3253FB96" w14:textId="77777777" w:rsidR="008F3A8E" w:rsidRDefault="008F3A8E" w:rsidP="008F2B38">
      <w:pPr>
        <w:spacing w:line="278" w:lineRule="auto"/>
        <w:jc w:val="left"/>
        <w:rPr>
          <w:noProof/>
        </w:rPr>
      </w:pPr>
    </w:p>
    <w:p w14:paraId="7B534BD4" w14:textId="1500DDFB" w:rsidR="008F3A8E" w:rsidRDefault="008F3A8E" w:rsidP="008F2B38">
      <w:pPr>
        <w:spacing w:line="278" w:lineRule="auto"/>
        <w:jc w:val="left"/>
        <w:rPr>
          <w:noProof/>
        </w:rPr>
      </w:pPr>
    </w:p>
    <w:p w14:paraId="661F7850" w14:textId="77777777" w:rsidR="008F3A8E" w:rsidRDefault="008F3A8E" w:rsidP="008F2B38">
      <w:pPr>
        <w:spacing w:line="278" w:lineRule="auto"/>
        <w:jc w:val="left"/>
        <w:rPr>
          <w:noProof/>
        </w:rPr>
      </w:pPr>
    </w:p>
    <w:p w14:paraId="1AF20448" w14:textId="77777777" w:rsidR="008F3A8E" w:rsidRDefault="008F3A8E" w:rsidP="008F2B38">
      <w:pPr>
        <w:spacing w:line="278" w:lineRule="auto"/>
        <w:jc w:val="left"/>
        <w:rPr>
          <w:noProof/>
        </w:rPr>
      </w:pPr>
    </w:p>
    <w:p w14:paraId="02D6AE1C" w14:textId="77777777" w:rsidR="008F3A8E" w:rsidRDefault="008F3A8E" w:rsidP="008F2B38">
      <w:pPr>
        <w:spacing w:line="278" w:lineRule="auto"/>
        <w:jc w:val="left"/>
        <w:rPr>
          <w:noProof/>
        </w:rPr>
      </w:pPr>
    </w:p>
    <w:p w14:paraId="7D84FE64" w14:textId="77777777" w:rsidR="008F3A8E" w:rsidRDefault="008F3A8E" w:rsidP="008F2B38">
      <w:pPr>
        <w:spacing w:line="278" w:lineRule="auto"/>
        <w:jc w:val="left"/>
        <w:rPr>
          <w:noProof/>
        </w:rPr>
      </w:pPr>
    </w:p>
    <w:p w14:paraId="576BF8CC" w14:textId="051160FE" w:rsidR="008F3A8E" w:rsidRPr="000B541B"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3 </w:t>
      </w:r>
      <w:r w:rsidR="000B541B" w:rsidRPr="000B541B">
        <w:rPr>
          <w:b/>
          <w:bCs/>
          <w:noProof/>
          <w:sz w:val="36"/>
          <w:szCs w:val="36"/>
          <w:u w:val="single"/>
        </w:rPr>
        <w:t>Data Splitting</w:t>
      </w:r>
    </w:p>
    <w:p w14:paraId="1D7B409D" w14:textId="72202D04" w:rsidR="008F3A8E" w:rsidRDefault="008F3A8E" w:rsidP="008F2B38">
      <w:pPr>
        <w:spacing w:line="278" w:lineRule="auto"/>
        <w:jc w:val="left"/>
        <w:rPr>
          <w:noProof/>
        </w:rPr>
      </w:pPr>
      <w:r>
        <w:rPr>
          <w:noProof/>
        </w:rPr>
        <w:drawing>
          <wp:inline distT="0" distB="0" distL="0" distR="0" wp14:anchorId="3ACA12DC" wp14:editId="5D342A23">
            <wp:extent cx="6352162" cy="3880178"/>
            <wp:effectExtent l="0" t="0" r="0" b="6350"/>
            <wp:docPr id="27475800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58001" name="Picture 4"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6646" cy="3882917"/>
                    </a:xfrm>
                    <a:prstGeom prst="rect">
                      <a:avLst/>
                    </a:prstGeom>
                    <a:noFill/>
                    <a:ln>
                      <a:noFill/>
                    </a:ln>
                  </pic:spPr>
                </pic:pic>
              </a:graphicData>
            </a:graphic>
          </wp:inline>
        </w:drawing>
      </w:r>
    </w:p>
    <w:p w14:paraId="4CD4A755" w14:textId="3AE98618" w:rsidR="008F2B38" w:rsidRDefault="008F2B38" w:rsidP="008F2B38">
      <w:pPr>
        <w:spacing w:line="278" w:lineRule="auto"/>
        <w:jc w:val="left"/>
      </w:pPr>
    </w:p>
    <w:p w14:paraId="7C784C76" w14:textId="77777777" w:rsidR="008F3A8E" w:rsidRDefault="008F3A8E" w:rsidP="008F2B38">
      <w:pPr>
        <w:spacing w:line="278" w:lineRule="auto"/>
        <w:jc w:val="left"/>
      </w:pPr>
    </w:p>
    <w:p w14:paraId="2C74785A" w14:textId="77777777" w:rsidR="008F3A8E" w:rsidRDefault="008F3A8E" w:rsidP="008F2B38">
      <w:pPr>
        <w:spacing w:line="278" w:lineRule="auto"/>
        <w:jc w:val="left"/>
      </w:pPr>
    </w:p>
    <w:p w14:paraId="48305310" w14:textId="77777777" w:rsidR="008F3A8E" w:rsidRDefault="008F3A8E" w:rsidP="008F2B38">
      <w:pPr>
        <w:spacing w:line="278" w:lineRule="auto"/>
        <w:jc w:val="left"/>
      </w:pPr>
    </w:p>
    <w:p w14:paraId="6AB838D9" w14:textId="756FC623" w:rsidR="008F3A8E" w:rsidRDefault="008F3A8E" w:rsidP="008F2B38">
      <w:pPr>
        <w:spacing w:line="278" w:lineRule="auto"/>
        <w:jc w:val="left"/>
      </w:pPr>
    </w:p>
    <w:p w14:paraId="4E070E53" w14:textId="77777777" w:rsidR="008F3A8E" w:rsidRDefault="008F3A8E" w:rsidP="008F2B38">
      <w:pPr>
        <w:spacing w:line="278" w:lineRule="auto"/>
        <w:jc w:val="left"/>
      </w:pPr>
    </w:p>
    <w:p w14:paraId="51A4E5AF" w14:textId="77777777" w:rsidR="008F3A8E" w:rsidRDefault="008F3A8E" w:rsidP="008F2B38">
      <w:pPr>
        <w:spacing w:line="278" w:lineRule="auto"/>
        <w:jc w:val="left"/>
      </w:pPr>
    </w:p>
    <w:p w14:paraId="54E84CBC" w14:textId="77777777" w:rsidR="008F3A8E" w:rsidRDefault="008F3A8E" w:rsidP="008F2B38">
      <w:pPr>
        <w:spacing w:line="278" w:lineRule="auto"/>
        <w:jc w:val="left"/>
      </w:pPr>
    </w:p>
    <w:p w14:paraId="6FBB9A9B" w14:textId="700A4B5E" w:rsidR="008F3A8E" w:rsidRPr="00702391"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4 </w:t>
      </w:r>
      <w:r w:rsidR="00702391" w:rsidRPr="00702391">
        <w:rPr>
          <w:b/>
          <w:bCs/>
          <w:sz w:val="36"/>
          <w:szCs w:val="36"/>
          <w:u w:val="single"/>
        </w:rPr>
        <w:t>Machine Learning Models</w:t>
      </w:r>
    </w:p>
    <w:p w14:paraId="79E84E50" w14:textId="77777777" w:rsidR="008F3A8E" w:rsidRDefault="008F3A8E" w:rsidP="008F2B38">
      <w:pPr>
        <w:spacing w:line="278" w:lineRule="auto"/>
        <w:jc w:val="left"/>
      </w:pPr>
    </w:p>
    <w:p w14:paraId="41514830" w14:textId="3E0C5366" w:rsidR="008F2B38" w:rsidRDefault="008F2B38" w:rsidP="008F2B38">
      <w:pPr>
        <w:spacing w:line="278" w:lineRule="auto"/>
        <w:jc w:val="left"/>
      </w:pPr>
      <w:r>
        <w:rPr>
          <w:noProof/>
        </w:rPr>
        <w:drawing>
          <wp:inline distT="0" distB="0" distL="0" distR="0" wp14:anchorId="498F0A35" wp14:editId="17DF0C08">
            <wp:extent cx="5943600" cy="4036695"/>
            <wp:effectExtent l="0" t="0" r="0" b="1905"/>
            <wp:docPr id="1649967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695"/>
                    </a:xfrm>
                    <a:prstGeom prst="rect">
                      <a:avLst/>
                    </a:prstGeom>
                    <a:noFill/>
                    <a:ln>
                      <a:noFill/>
                    </a:ln>
                  </pic:spPr>
                </pic:pic>
              </a:graphicData>
            </a:graphic>
          </wp:inline>
        </w:drawing>
      </w:r>
    </w:p>
    <w:p w14:paraId="6DB31FB2" w14:textId="77777777" w:rsidR="008F2B38" w:rsidRDefault="008F2B38" w:rsidP="008F2B38">
      <w:pPr>
        <w:spacing w:line="278" w:lineRule="auto"/>
        <w:jc w:val="left"/>
      </w:pPr>
    </w:p>
    <w:p w14:paraId="5AC5DEEB" w14:textId="77777777" w:rsidR="008F2B38" w:rsidRDefault="008F2B38" w:rsidP="008F2B38">
      <w:pPr>
        <w:spacing w:line="278" w:lineRule="auto"/>
        <w:jc w:val="left"/>
      </w:pPr>
    </w:p>
    <w:p w14:paraId="65F5DADF" w14:textId="77777777" w:rsidR="008F2B38" w:rsidRDefault="008F2B38" w:rsidP="008F2B38">
      <w:pPr>
        <w:spacing w:line="278" w:lineRule="auto"/>
        <w:jc w:val="left"/>
      </w:pPr>
    </w:p>
    <w:p w14:paraId="124755C1" w14:textId="77777777" w:rsidR="008F2B38" w:rsidRDefault="008F2B38" w:rsidP="008F2B38">
      <w:pPr>
        <w:spacing w:line="278" w:lineRule="auto"/>
        <w:jc w:val="left"/>
        <w:rPr>
          <w:noProof/>
        </w:rPr>
      </w:pPr>
    </w:p>
    <w:p w14:paraId="1687C80E" w14:textId="77777777" w:rsidR="008F2B38" w:rsidRDefault="008F2B38" w:rsidP="008F2B38">
      <w:pPr>
        <w:spacing w:line="278" w:lineRule="auto"/>
        <w:jc w:val="left"/>
        <w:rPr>
          <w:noProof/>
        </w:rPr>
      </w:pPr>
    </w:p>
    <w:p w14:paraId="4AB516F9" w14:textId="77777777" w:rsidR="008F2B38" w:rsidRDefault="008F2B38" w:rsidP="008F2B38">
      <w:pPr>
        <w:spacing w:line="278" w:lineRule="auto"/>
        <w:jc w:val="left"/>
        <w:rPr>
          <w:noProof/>
        </w:rPr>
      </w:pPr>
    </w:p>
    <w:p w14:paraId="331EF017" w14:textId="77777777" w:rsidR="008F2B38" w:rsidRDefault="008F2B38" w:rsidP="008F2B38">
      <w:pPr>
        <w:spacing w:line="278" w:lineRule="auto"/>
        <w:jc w:val="left"/>
        <w:rPr>
          <w:noProof/>
        </w:rPr>
      </w:pPr>
    </w:p>
    <w:p w14:paraId="65F059C4" w14:textId="77777777" w:rsidR="008F2B38" w:rsidRDefault="008F2B38" w:rsidP="008F2B38">
      <w:pPr>
        <w:spacing w:line="278" w:lineRule="auto"/>
        <w:jc w:val="left"/>
        <w:rPr>
          <w:noProof/>
        </w:rPr>
      </w:pPr>
    </w:p>
    <w:p w14:paraId="13EE7018" w14:textId="77777777" w:rsidR="008F3A8E" w:rsidRDefault="008F3A8E" w:rsidP="008F2B38">
      <w:pPr>
        <w:spacing w:line="278" w:lineRule="auto"/>
        <w:jc w:val="left"/>
      </w:pPr>
    </w:p>
    <w:p w14:paraId="1B952BAC" w14:textId="77777777" w:rsidR="008F3A8E" w:rsidRDefault="008F3A8E" w:rsidP="008F2B38">
      <w:pPr>
        <w:spacing w:line="278" w:lineRule="auto"/>
        <w:jc w:val="left"/>
      </w:pPr>
    </w:p>
    <w:p w14:paraId="55FA555A" w14:textId="555F6158" w:rsidR="00942349"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4.1</w:t>
      </w:r>
    </w:p>
    <w:p w14:paraId="0F3861ED" w14:textId="77777777" w:rsidR="008F3A8E" w:rsidRDefault="008F3A8E" w:rsidP="008F2B38">
      <w:pPr>
        <w:spacing w:line="278" w:lineRule="auto"/>
        <w:jc w:val="left"/>
      </w:pPr>
    </w:p>
    <w:p w14:paraId="49D94ED8" w14:textId="44B92E77" w:rsidR="008F2B38" w:rsidRDefault="008F2B38" w:rsidP="008F2B38">
      <w:pPr>
        <w:spacing w:line="278" w:lineRule="auto"/>
        <w:jc w:val="left"/>
      </w:pPr>
      <w:r>
        <w:rPr>
          <w:noProof/>
        </w:rPr>
        <w:drawing>
          <wp:inline distT="0" distB="0" distL="0" distR="0" wp14:anchorId="6B32CB99" wp14:editId="6117F932">
            <wp:extent cx="5934075" cy="4241165"/>
            <wp:effectExtent l="0" t="0" r="9525" b="6985"/>
            <wp:docPr id="2083435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41165"/>
                    </a:xfrm>
                    <a:prstGeom prst="rect">
                      <a:avLst/>
                    </a:prstGeom>
                    <a:noFill/>
                    <a:ln>
                      <a:noFill/>
                    </a:ln>
                  </pic:spPr>
                </pic:pic>
              </a:graphicData>
            </a:graphic>
          </wp:inline>
        </w:drawing>
      </w:r>
    </w:p>
    <w:p w14:paraId="4FE17DA7" w14:textId="77777777" w:rsidR="008F2B38" w:rsidRDefault="008F2B38" w:rsidP="008F2B38">
      <w:pPr>
        <w:spacing w:line="278" w:lineRule="auto"/>
        <w:jc w:val="left"/>
      </w:pPr>
    </w:p>
    <w:p w14:paraId="0A5FFE72" w14:textId="77777777" w:rsidR="008F2B38" w:rsidRDefault="008F2B38" w:rsidP="008F2B38">
      <w:pPr>
        <w:spacing w:line="278" w:lineRule="auto"/>
        <w:jc w:val="left"/>
      </w:pPr>
    </w:p>
    <w:p w14:paraId="68EDD778" w14:textId="77777777" w:rsidR="008F2B38" w:rsidRDefault="008F2B38" w:rsidP="008F2B38">
      <w:pPr>
        <w:spacing w:line="278" w:lineRule="auto"/>
        <w:jc w:val="left"/>
        <w:rPr>
          <w:noProof/>
        </w:rPr>
      </w:pPr>
    </w:p>
    <w:p w14:paraId="6F7E206E" w14:textId="77777777" w:rsidR="008F2B38" w:rsidRDefault="008F2B38" w:rsidP="008F2B38">
      <w:pPr>
        <w:spacing w:line="278" w:lineRule="auto"/>
        <w:jc w:val="left"/>
        <w:rPr>
          <w:noProof/>
        </w:rPr>
      </w:pPr>
    </w:p>
    <w:p w14:paraId="59AACD87" w14:textId="77777777" w:rsidR="008F2B38" w:rsidRDefault="008F2B38" w:rsidP="008F2B38">
      <w:pPr>
        <w:spacing w:line="278" w:lineRule="auto"/>
        <w:jc w:val="left"/>
        <w:rPr>
          <w:noProof/>
        </w:rPr>
      </w:pPr>
    </w:p>
    <w:p w14:paraId="54DAEF09" w14:textId="77777777" w:rsidR="008F2B38" w:rsidRDefault="008F2B38" w:rsidP="008F2B38">
      <w:pPr>
        <w:spacing w:line="278" w:lineRule="auto"/>
        <w:jc w:val="left"/>
        <w:rPr>
          <w:noProof/>
        </w:rPr>
      </w:pPr>
    </w:p>
    <w:p w14:paraId="21A7E95E" w14:textId="77777777" w:rsidR="008F2B38" w:rsidRDefault="008F2B38" w:rsidP="008F2B38">
      <w:pPr>
        <w:spacing w:line="278" w:lineRule="auto"/>
        <w:jc w:val="left"/>
        <w:rPr>
          <w:noProof/>
        </w:rPr>
      </w:pPr>
    </w:p>
    <w:p w14:paraId="2AAD297C" w14:textId="77777777" w:rsidR="008F2B38" w:rsidRDefault="008F2B38" w:rsidP="008F2B38">
      <w:pPr>
        <w:spacing w:line="278" w:lineRule="auto"/>
        <w:jc w:val="left"/>
        <w:rPr>
          <w:noProof/>
        </w:rPr>
      </w:pPr>
    </w:p>
    <w:p w14:paraId="4C4CF2E8" w14:textId="4FCD3BCA" w:rsidR="008F2B38" w:rsidRPr="00702391"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5 </w:t>
      </w:r>
      <w:r w:rsidR="00702391">
        <w:rPr>
          <w:b/>
          <w:bCs/>
          <w:noProof/>
          <w:sz w:val="36"/>
          <w:szCs w:val="36"/>
          <w:u w:val="single"/>
        </w:rPr>
        <w:t>Deep Learning Model</w:t>
      </w:r>
    </w:p>
    <w:p w14:paraId="169AD29A" w14:textId="77777777" w:rsidR="008F3A8E" w:rsidRDefault="008F3A8E" w:rsidP="008F2B38">
      <w:pPr>
        <w:spacing w:line="278" w:lineRule="auto"/>
        <w:jc w:val="left"/>
      </w:pPr>
    </w:p>
    <w:p w14:paraId="22FFFF2C" w14:textId="01117AA6" w:rsidR="008F2B38" w:rsidRDefault="008F2B38" w:rsidP="008F2B38">
      <w:pPr>
        <w:spacing w:line="278" w:lineRule="auto"/>
        <w:jc w:val="left"/>
      </w:pPr>
      <w:r>
        <w:rPr>
          <w:noProof/>
        </w:rPr>
        <w:drawing>
          <wp:inline distT="0" distB="0" distL="0" distR="0" wp14:anchorId="0AE0DEE7" wp14:editId="154A6120">
            <wp:extent cx="5934075" cy="3629025"/>
            <wp:effectExtent l="0" t="0" r="9525" b="9525"/>
            <wp:docPr id="593520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6082EEA8" w14:textId="7E7D1129" w:rsidR="008F2B38" w:rsidRDefault="008F2B38" w:rsidP="00F3301B">
      <w:pPr>
        <w:spacing w:line="278" w:lineRule="auto"/>
        <w:jc w:val="left"/>
      </w:pPr>
    </w:p>
    <w:p w14:paraId="1F085984" w14:textId="77777777" w:rsidR="008F2B38" w:rsidRDefault="008F2B38">
      <w:pPr>
        <w:spacing w:line="278" w:lineRule="auto"/>
        <w:jc w:val="left"/>
      </w:pPr>
      <w:r>
        <w:br w:type="page"/>
      </w:r>
    </w:p>
    <w:p w14:paraId="252E5B9B" w14:textId="6B2535F1" w:rsidR="008F2B38" w:rsidRDefault="008F2B38" w:rsidP="00F3301B">
      <w:pPr>
        <w:spacing w:line="278" w:lineRule="auto"/>
        <w:jc w:val="left"/>
      </w:pPr>
    </w:p>
    <w:p w14:paraId="5530190A" w14:textId="77777777" w:rsidR="008F2B38" w:rsidRDefault="008F2B38" w:rsidP="00F3301B">
      <w:pPr>
        <w:spacing w:line="278" w:lineRule="auto"/>
        <w:jc w:val="left"/>
      </w:pPr>
    </w:p>
    <w:p w14:paraId="1FB7E79E" w14:textId="77777777" w:rsidR="008F2B38" w:rsidRDefault="008F2B38" w:rsidP="00F3301B">
      <w:pPr>
        <w:spacing w:line="278" w:lineRule="auto"/>
        <w:jc w:val="left"/>
      </w:pPr>
    </w:p>
    <w:p w14:paraId="67D0514A" w14:textId="3FD47C9F" w:rsidR="008F2B38" w:rsidRPr="00942349"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5.1</w:t>
      </w:r>
    </w:p>
    <w:p w14:paraId="40ABB34A" w14:textId="77777777" w:rsidR="008F2B38" w:rsidRDefault="008F2B38" w:rsidP="00F3301B">
      <w:pPr>
        <w:spacing w:line="278" w:lineRule="auto"/>
        <w:jc w:val="left"/>
      </w:pPr>
    </w:p>
    <w:p w14:paraId="0D934E0C" w14:textId="5B8326F8" w:rsidR="008F2B38" w:rsidRDefault="008F2B38">
      <w:pPr>
        <w:spacing w:line="278" w:lineRule="auto"/>
        <w:jc w:val="left"/>
      </w:pPr>
      <w:r>
        <w:rPr>
          <w:noProof/>
        </w:rPr>
        <w:drawing>
          <wp:inline distT="0" distB="0" distL="0" distR="0" wp14:anchorId="550DC70C" wp14:editId="6D5B1D62">
            <wp:extent cx="5943600" cy="3842385"/>
            <wp:effectExtent l="0" t="0" r="0" b="5715"/>
            <wp:docPr id="1293443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42385"/>
                    </a:xfrm>
                    <a:prstGeom prst="rect">
                      <a:avLst/>
                    </a:prstGeom>
                    <a:noFill/>
                    <a:ln>
                      <a:noFill/>
                    </a:ln>
                  </pic:spPr>
                </pic:pic>
              </a:graphicData>
            </a:graphic>
          </wp:inline>
        </w:drawing>
      </w:r>
      <w:r>
        <w:br w:type="page"/>
      </w:r>
    </w:p>
    <w:p w14:paraId="3AE12A6C" w14:textId="423B1093" w:rsidR="008F2B38" w:rsidRDefault="00942349" w:rsidP="00942349">
      <w:pPr>
        <w:spacing w:line="278" w:lineRule="auto"/>
        <w:jc w:val="left"/>
        <w:rPr>
          <w:b/>
          <w:bCs/>
          <w:noProof/>
          <w:sz w:val="36"/>
          <w:szCs w:val="36"/>
          <w:u w:val="single"/>
        </w:rPr>
      </w:pPr>
      <w:r w:rsidRPr="00942349">
        <w:rPr>
          <w:b/>
          <w:bCs/>
          <w:noProof/>
          <w:sz w:val="36"/>
          <w:szCs w:val="36"/>
          <w:u w:val="single"/>
        </w:rPr>
        <w:lastRenderedPageBreak/>
        <w:t>Fig.</w:t>
      </w:r>
      <w:r>
        <w:rPr>
          <w:b/>
          <w:bCs/>
          <w:noProof/>
          <w:sz w:val="36"/>
          <w:szCs w:val="36"/>
          <w:u w:val="single"/>
        </w:rPr>
        <w:t xml:space="preserve"> 6 </w:t>
      </w:r>
      <w:r w:rsidR="000B541B" w:rsidRPr="000B541B">
        <w:rPr>
          <w:b/>
          <w:bCs/>
          <w:sz w:val="36"/>
          <w:szCs w:val="36"/>
          <w:u w:val="single"/>
        </w:rPr>
        <w:t>System Architecture</w:t>
      </w:r>
    </w:p>
    <w:p w14:paraId="4D1E8B0E" w14:textId="77777777" w:rsidR="00671758" w:rsidRPr="000B541B" w:rsidRDefault="00671758" w:rsidP="00F3301B">
      <w:pPr>
        <w:spacing w:line="278" w:lineRule="auto"/>
        <w:jc w:val="left"/>
        <w:rPr>
          <w:b/>
          <w:bCs/>
          <w:sz w:val="36"/>
          <w:szCs w:val="36"/>
          <w:u w:val="single"/>
        </w:rPr>
      </w:pPr>
    </w:p>
    <w:p w14:paraId="43399648" w14:textId="29448FEC" w:rsidR="008F2B38" w:rsidRDefault="008F3A8E" w:rsidP="008F3A8E">
      <w:pPr>
        <w:spacing w:line="278" w:lineRule="auto"/>
        <w:jc w:val="left"/>
      </w:pPr>
      <w:r>
        <w:rPr>
          <w:noProof/>
        </w:rPr>
        <w:drawing>
          <wp:inline distT="0" distB="0" distL="0" distR="0" wp14:anchorId="2F5E7E8C" wp14:editId="07A7A8D8">
            <wp:extent cx="5934075" cy="5923915"/>
            <wp:effectExtent l="0" t="0" r="9525" b="635"/>
            <wp:docPr id="884167157" name="Picture 1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7157" name="Picture 11" descr="A diagram of a software syste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923915"/>
                    </a:xfrm>
                    <a:prstGeom prst="rect">
                      <a:avLst/>
                    </a:prstGeom>
                    <a:noFill/>
                    <a:ln>
                      <a:noFill/>
                    </a:ln>
                  </pic:spPr>
                </pic:pic>
              </a:graphicData>
            </a:graphic>
          </wp:inline>
        </w:drawing>
      </w:r>
    </w:p>
    <w:p w14:paraId="2CA211C8" w14:textId="77777777" w:rsidR="008F2B38" w:rsidRDefault="008F2B38" w:rsidP="008F2B38">
      <w:pPr>
        <w:spacing w:line="278" w:lineRule="auto"/>
        <w:jc w:val="center"/>
        <w:rPr>
          <w:noProof/>
        </w:rPr>
      </w:pPr>
    </w:p>
    <w:p w14:paraId="0B8F2961" w14:textId="77777777" w:rsidR="00A71B12" w:rsidRDefault="00A71B12" w:rsidP="008F2B38">
      <w:pPr>
        <w:spacing w:line="278" w:lineRule="auto"/>
        <w:jc w:val="center"/>
        <w:rPr>
          <w:noProof/>
        </w:rPr>
      </w:pPr>
    </w:p>
    <w:p w14:paraId="5D981902" w14:textId="77777777" w:rsidR="00A71B12" w:rsidRDefault="00A71B12" w:rsidP="008F2B38">
      <w:pPr>
        <w:spacing w:line="278" w:lineRule="auto"/>
        <w:jc w:val="center"/>
        <w:rPr>
          <w:noProof/>
        </w:rPr>
      </w:pPr>
    </w:p>
    <w:p w14:paraId="540B91B4" w14:textId="77777777" w:rsidR="00A71B12" w:rsidRDefault="00A71B12" w:rsidP="008F2B38">
      <w:pPr>
        <w:spacing w:line="278" w:lineRule="auto"/>
        <w:jc w:val="center"/>
        <w:rPr>
          <w:noProof/>
        </w:rPr>
      </w:pPr>
    </w:p>
    <w:p w14:paraId="6EE25089" w14:textId="77777777" w:rsidR="00A71B12" w:rsidRDefault="00A71B12" w:rsidP="008F2B38">
      <w:pPr>
        <w:spacing w:line="278" w:lineRule="auto"/>
        <w:jc w:val="center"/>
        <w:rPr>
          <w:noProof/>
        </w:rPr>
      </w:pPr>
    </w:p>
    <w:p w14:paraId="45FFCA90" w14:textId="21957A93" w:rsidR="00A71B12" w:rsidRPr="00702391"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7 </w:t>
      </w:r>
      <w:r w:rsidR="00A71B12" w:rsidRPr="00702391">
        <w:rPr>
          <w:b/>
          <w:bCs/>
          <w:noProof/>
          <w:sz w:val="36"/>
          <w:szCs w:val="36"/>
          <w:u w:val="single"/>
        </w:rPr>
        <w:t>Website Front-</w:t>
      </w:r>
      <w:r w:rsidR="00727876">
        <w:rPr>
          <w:b/>
          <w:bCs/>
          <w:noProof/>
          <w:sz w:val="36"/>
          <w:szCs w:val="36"/>
          <w:u w:val="single"/>
        </w:rPr>
        <w:t>E</w:t>
      </w:r>
      <w:r w:rsidR="00A71B12" w:rsidRPr="00702391">
        <w:rPr>
          <w:b/>
          <w:bCs/>
          <w:noProof/>
          <w:sz w:val="36"/>
          <w:szCs w:val="36"/>
          <w:u w:val="single"/>
        </w:rPr>
        <w:t>nd</w:t>
      </w:r>
    </w:p>
    <w:p w14:paraId="381D71CF" w14:textId="7AEE8B77" w:rsidR="008F3A8E" w:rsidRDefault="008F2B38" w:rsidP="00087738">
      <w:pPr>
        <w:spacing w:line="278" w:lineRule="auto"/>
        <w:jc w:val="center"/>
        <w:rPr>
          <w:noProof/>
        </w:rPr>
      </w:pPr>
      <w:r>
        <w:rPr>
          <w:noProof/>
        </w:rPr>
        <w:drawing>
          <wp:inline distT="0" distB="0" distL="0" distR="0" wp14:anchorId="344B9954" wp14:editId="0887D258">
            <wp:extent cx="3333979" cy="3457575"/>
            <wp:effectExtent l="0" t="0" r="0" b="0"/>
            <wp:docPr id="16122969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3110" cy="3477416"/>
                    </a:xfrm>
                    <a:prstGeom prst="rect">
                      <a:avLst/>
                    </a:prstGeom>
                    <a:noFill/>
                    <a:ln>
                      <a:noFill/>
                    </a:ln>
                  </pic:spPr>
                </pic:pic>
              </a:graphicData>
            </a:graphic>
          </wp:inline>
        </w:drawing>
      </w:r>
    </w:p>
    <w:p w14:paraId="17830202" w14:textId="2B535CD7" w:rsidR="008F2B38" w:rsidRDefault="008F2B38" w:rsidP="008F2B38">
      <w:pPr>
        <w:spacing w:line="278" w:lineRule="auto"/>
        <w:jc w:val="center"/>
        <w:rPr>
          <w:noProof/>
        </w:rPr>
      </w:pPr>
      <w:r>
        <w:rPr>
          <w:noProof/>
        </w:rPr>
        <w:drawing>
          <wp:inline distT="0" distB="0" distL="0" distR="0" wp14:anchorId="507ABA4C" wp14:editId="0B272805">
            <wp:extent cx="6203466" cy="3015574"/>
            <wp:effectExtent l="0" t="0" r="6985" b="0"/>
            <wp:docPr id="1611764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8698" cy="3022978"/>
                    </a:xfrm>
                    <a:prstGeom prst="rect">
                      <a:avLst/>
                    </a:prstGeom>
                    <a:noFill/>
                    <a:ln>
                      <a:noFill/>
                    </a:ln>
                  </pic:spPr>
                </pic:pic>
              </a:graphicData>
            </a:graphic>
          </wp:inline>
        </w:drawing>
      </w:r>
    </w:p>
    <w:p w14:paraId="5D9D27F9" w14:textId="78B5964A" w:rsidR="006101D9" w:rsidRPr="00702391" w:rsidRDefault="00942349" w:rsidP="00942349">
      <w:pPr>
        <w:spacing w:line="278" w:lineRule="auto"/>
        <w:jc w:val="left"/>
        <w:rPr>
          <w:b/>
          <w:bCs/>
          <w:noProof/>
          <w:sz w:val="36"/>
          <w:szCs w:val="36"/>
          <w:u w:val="single"/>
        </w:rPr>
      </w:pPr>
      <w:r w:rsidRPr="00942349">
        <w:rPr>
          <w:b/>
          <w:bCs/>
          <w:noProof/>
          <w:sz w:val="36"/>
          <w:szCs w:val="36"/>
          <w:u w:val="single"/>
        </w:rPr>
        <w:lastRenderedPageBreak/>
        <w:t xml:space="preserve">Fig. </w:t>
      </w:r>
      <w:r>
        <w:rPr>
          <w:b/>
          <w:bCs/>
          <w:noProof/>
          <w:sz w:val="36"/>
          <w:szCs w:val="36"/>
          <w:u w:val="single"/>
        </w:rPr>
        <w:t xml:space="preserve">8 </w:t>
      </w:r>
      <w:r w:rsidR="006101D9" w:rsidRPr="00702391">
        <w:rPr>
          <w:b/>
          <w:bCs/>
          <w:noProof/>
          <w:sz w:val="36"/>
          <w:szCs w:val="36"/>
          <w:u w:val="single"/>
        </w:rPr>
        <w:t>Website Backend</w:t>
      </w:r>
    </w:p>
    <w:p w14:paraId="478F2AED" w14:textId="3A7477D6" w:rsidR="006101D9" w:rsidRPr="006101D9" w:rsidRDefault="006101D9" w:rsidP="006101D9">
      <w:pPr>
        <w:spacing w:line="278" w:lineRule="auto"/>
        <w:jc w:val="left"/>
        <w:rPr>
          <w:b/>
          <w:bCs/>
          <w:noProof/>
          <w:sz w:val="48"/>
          <w:szCs w:val="48"/>
        </w:rPr>
      </w:pPr>
      <w:r>
        <w:rPr>
          <w:noProof/>
        </w:rPr>
        <w:drawing>
          <wp:inline distT="0" distB="0" distL="0" distR="0" wp14:anchorId="7E602859" wp14:editId="741B7E36">
            <wp:extent cx="6172200" cy="4676775"/>
            <wp:effectExtent l="0" t="0" r="0" b="9525"/>
            <wp:docPr id="1081241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4676775"/>
                    </a:xfrm>
                    <a:prstGeom prst="rect">
                      <a:avLst/>
                    </a:prstGeom>
                    <a:noFill/>
                    <a:ln>
                      <a:noFill/>
                    </a:ln>
                  </pic:spPr>
                </pic:pic>
              </a:graphicData>
            </a:graphic>
          </wp:inline>
        </w:drawing>
      </w:r>
    </w:p>
    <w:p w14:paraId="4E2784DF" w14:textId="77777777" w:rsidR="006101D9" w:rsidRDefault="006101D9">
      <w:pPr>
        <w:spacing w:line="278" w:lineRule="auto"/>
        <w:jc w:val="left"/>
      </w:pPr>
    </w:p>
    <w:p w14:paraId="5F8609BE" w14:textId="77777777" w:rsidR="006101D9" w:rsidRDefault="006101D9">
      <w:pPr>
        <w:spacing w:line="278" w:lineRule="auto"/>
        <w:jc w:val="left"/>
      </w:pPr>
    </w:p>
    <w:p w14:paraId="4B8E994C" w14:textId="77777777" w:rsidR="006101D9" w:rsidRDefault="006101D9">
      <w:pPr>
        <w:spacing w:line="278" w:lineRule="auto"/>
        <w:jc w:val="left"/>
      </w:pPr>
    </w:p>
    <w:p w14:paraId="442CB9F4" w14:textId="77777777" w:rsidR="00942349" w:rsidRDefault="00942349">
      <w:pPr>
        <w:spacing w:line="278" w:lineRule="auto"/>
        <w:jc w:val="left"/>
      </w:pPr>
    </w:p>
    <w:p w14:paraId="62843A3F" w14:textId="77777777" w:rsidR="00942349" w:rsidRDefault="00942349">
      <w:pPr>
        <w:spacing w:line="278" w:lineRule="auto"/>
        <w:jc w:val="left"/>
      </w:pPr>
    </w:p>
    <w:p w14:paraId="7FE4141D" w14:textId="77777777" w:rsidR="00942349" w:rsidRDefault="00942349">
      <w:pPr>
        <w:spacing w:line="278" w:lineRule="auto"/>
        <w:jc w:val="left"/>
      </w:pPr>
    </w:p>
    <w:p w14:paraId="3A52A7F2" w14:textId="77777777" w:rsidR="00942349" w:rsidRDefault="00942349">
      <w:pPr>
        <w:spacing w:line="278" w:lineRule="auto"/>
        <w:jc w:val="left"/>
      </w:pPr>
    </w:p>
    <w:p w14:paraId="2DE73827" w14:textId="77777777" w:rsidR="00942349" w:rsidRDefault="00942349">
      <w:pPr>
        <w:spacing w:line="278" w:lineRule="auto"/>
        <w:jc w:val="left"/>
      </w:pPr>
    </w:p>
    <w:p w14:paraId="4CF764DE" w14:textId="544F9E68" w:rsidR="00942349" w:rsidRDefault="00942349" w:rsidP="00942349">
      <w:pPr>
        <w:spacing w:line="278" w:lineRule="auto"/>
        <w:jc w:val="left"/>
        <w:rPr>
          <w:b/>
          <w:bCs/>
          <w:noProof/>
          <w:sz w:val="36"/>
          <w:szCs w:val="36"/>
          <w:u w:val="single"/>
        </w:rPr>
      </w:pPr>
      <w:r w:rsidRPr="00942349">
        <w:rPr>
          <w:b/>
          <w:bCs/>
          <w:noProof/>
          <w:sz w:val="36"/>
          <w:szCs w:val="36"/>
          <w:u w:val="single"/>
        </w:rPr>
        <w:lastRenderedPageBreak/>
        <w:t xml:space="preserve">Fig. </w:t>
      </w:r>
      <w:r>
        <w:rPr>
          <w:b/>
          <w:bCs/>
          <w:noProof/>
          <w:sz w:val="36"/>
          <w:szCs w:val="36"/>
          <w:u w:val="single"/>
        </w:rPr>
        <w:t>8.1</w:t>
      </w:r>
    </w:p>
    <w:p w14:paraId="39CB7294" w14:textId="77777777" w:rsidR="00942349" w:rsidRDefault="00942349">
      <w:pPr>
        <w:spacing w:line="278" w:lineRule="auto"/>
        <w:jc w:val="left"/>
      </w:pPr>
    </w:p>
    <w:p w14:paraId="42111F89" w14:textId="77777777" w:rsidR="006101D9" w:rsidRDefault="006101D9">
      <w:pPr>
        <w:spacing w:line="278" w:lineRule="auto"/>
        <w:jc w:val="left"/>
      </w:pPr>
      <w:r>
        <w:rPr>
          <w:b/>
          <w:bCs/>
          <w:noProof/>
          <w:sz w:val="48"/>
          <w:szCs w:val="48"/>
        </w:rPr>
        <w:drawing>
          <wp:inline distT="0" distB="0" distL="0" distR="0" wp14:anchorId="4AA2C350" wp14:editId="2DC4C468">
            <wp:extent cx="5934075" cy="5038725"/>
            <wp:effectExtent l="0" t="0" r="9525" b="9525"/>
            <wp:docPr id="8960697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9721" name="Picture 1" descr="A screen shot of a computer pro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038725"/>
                    </a:xfrm>
                    <a:prstGeom prst="rect">
                      <a:avLst/>
                    </a:prstGeom>
                    <a:noFill/>
                    <a:ln>
                      <a:noFill/>
                    </a:ln>
                  </pic:spPr>
                </pic:pic>
              </a:graphicData>
            </a:graphic>
          </wp:inline>
        </w:drawing>
      </w:r>
    </w:p>
    <w:p w14:paraId="0E27300C" w14:textId="77777777" w:rsidR="006101D9" w:rsidRDefault="006101D9">
      <w:pPr>
        <w:spacing w:line="278" w:lineRule="auto"/>
        <w:jc w:val="left"/>
      </w:pPr>
    </w:p>
    <w:p w14:paraId="71C1D370" w14:textId="77777777" w:rsidR="006101D9" w:rsidRDefault="006101D9">
      <w:pPr>
        <w:spacing w:line="278" w:lineRule="auto"/>
        <w:jc w:val="left"/>
      </w:pPr>
    </w:p>
    <w:p w14:paraId="1B94EA51" w14:textId="77777777" w:rsidR="006101D9" w:rsidRDefault="006101D9">
      <w:pPr>
        <w:spacing w:line="278" w:lineRule="auto"/>
        <w:jc w:val="left"/>
      </w:pPr>
    </w:p>
    <w:p w14:paraId="0CD37BA1" w14:textId="77777777" w:rsidR="00942349" w:rsidRDefault="00942349">
      <w:pPr>
        <w:spacing w:line="278" w:lineRule="auto"/>
        <w:jc w:val="left"/>
      </w:pPr>
    </w:p>
    <w:p w14:paraId="6A3A52D2" w14:textId="77777777" w:rsidR="00942349" w:rsidRDefault="00942349">
      <w:pPr>
        <w:spacing w:line="278" w:lineRule="auto"/>
        <w:jc w:val="left"/>
      </w:pPr>
    </w:p>
    <w:p w14:paraId="3418FF3D" w14:textId="77777777" w:rsidR="00942349" w:rsidRDefault="00942349">
      <w:pPr>
        <w:spacing w:line="278" w:lineRule="auto"/>
        <w:jc w:val="left"/>
      </w:pPr>
    </w:p>
    <w:p w14:paraId="4EDE59FF" w14:textId="74585E69" w:rsidR="00942349" w:rsidRDefault="00942349" w:rsidP="00942349">
      <w:pPr>
        <w:spacing w:line="278" w:lineRule="auto"/>
        <w:jc w:val="left"/>
        <w:rPr>
          <w:b/>
          <w:bCs/>
          <w:noProof/>
          <w:sz w:val="36"/>
          <w:szCs w:val="36"/>
          <w:u w:val="single"/>
        </w:rPr>
      </w:pPr>
      <w:r w:rsidRPr="00942349">
        <w:rPr>
          <w:b/>
          <w:bCs/>
          <w:noProof/>
          <w:sz w:val="36"/>
          <w:szCs w:val="36"/>
          <w:u w:val="single"/>
        </w:rPr>
        <w:lastRenderedPageBreak/>
        <w:t xml:space="preserve">Fig. </w:t>
      </w:r>
      <w:r>
        <w:rPr>
          <w:b/>
          <w:bCs/>
          <w:noProof/>
          <w:sz w:val="36"/>
          <w:szCs w:val="36"/>
          <w:u w:val="single"/>
        </w:rPr>
        <w:t>8.2</w:t>
      </w:r>
    </w:p>
    <w:p w14:paraId="701ACF02" w14:textId="77777777" w:rsidR="00942349" w:rsidRPr="00942349" w:rsidRDefault="00942349" w:rsidP="00942349">
      <w:pPr>
        <w:spacing w:line="278" w:lineRule="auto"/>
        <w:jc w:val="left"/>
        <w:rPr>
          <w:b/>
          <w:bCs/>
          <w:noProof/>
          <w:sz w:val="36"/>
          <w:szCs w:val="36"/>
          <w:u w:val="single"/>
        </w:rPr>
      </w:pPr>
    </w:p>
    <w:p w14:paraId="20A1BC2F" w14:textId="53A928F4" w:rsidR="008F2B38" w:rsidRDefault="006101D9">
      <w:pPr>
        <w:spacing w:line="278" w:lineRule="auto"/>
        <w:jc w:val="left"/>
      </w:pPr>
      <w:r>
        <w:rPr>
          <w:b/>
          <w:bCs/>
          <w:noProof/>
          <w:sz w:val="48"/>
          <w:szCs w:val="48"/>
        </w:rPr>
        <w:drawing>
          <wp:inline distT="0" distB="0" distL="0" distR="0" wp14:anchorId="3AC4F896" wp14:editId="0D60BFC2">
            <wp:extent cx="5943600" cy="6000750"/>
            <wp:effectExtent l="0" t="0" r="0" b="0"/>
            <wp:docPr id="1354888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0901B01E" w14:textId="01AA75A0" w:rsidR="008F2B38" w:rsidRDefault="008F2B38" w:rsidP="00F3301B">
      <w:pPr>
        <w:spacing w:line="278" w:lineRule="auto"/>
        <w:jc w:val="left"/>
      </w:pPr>
    </w:p>
    <w:p w14:paraId="7A4BA13C" w14:textId="2C8174EE" w:rsidR="005470D8" w:rsidRDefault="005470D8" w:rsidP="00CC2CEA">
      <w:pPr>
        <w:spacing w:line="278" w:lineRule="auto"/>
        <w:jc w:val="left"/>
      </w:pPr>
    </w:p>
    <w:sectPr w:rsidR="005470D8" w:rsidSect="000B1FF2">
      <w:headerReference w:type="default" r:id="rId31"/>
      <w:footerReference w:type="default" r:id="rId32"/>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816F9" w14:textId="77777777" w:rsidR="007167F3" w:rsidRDefault="007167F3" w:rsidP="005470D8">
      <w:pPr>
        <w:spacing w:after="0" w:line="240" w:lineRule="auto"/>
      </w:pPr>
      <w:r>
        <w:separator/>
      </w:r>
    </w:p>
  </w:endnote>
  <w:endnote w:type="continuationSeparator" w:id="0">
    <w:p w14:paraId="517F399A" w14:textId="77777777" w:rsidR="007167F3" w:rsidRDefault="007167F3"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4317739"/>
      <w:docPartObj>
        <w:docPartGallery w:val="Page Numbers (Bottom of Page)"/>
        <w:docPartUnique/>
      </w:docPartObj>
    </w:sdtPr>
    <w:sdtEndPr>
      <w:rPr>
        <w:noProof/>
      </w:rPr>
    </w:sdtEndPr>
    <w:sdtContent>
      <w:p w14:paraId="4898DBF6"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3B59FD"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84302" w14:textId="77777777" w:rsidR="007167F3" w:rsidRDefault="007167F3" w:rsidP="005470D8">
      <w:pPr>
        <w:spacing w:after="0" w:line="240" w:lineRule="auto"/>
      </w:pPr>
      <w:r>
        <w:separator/>
      </w:r>
    </w:p>
  </w:footnote>
  <w:footnote w:type="continuationSeparator" w:id="0">
    <w:p w14:paraId="0621F443" w14:textId="77777777" w:rsidR="007167F3" w:rsidRDefault="007167F3"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E31EB" w14:textId="77777777" w:rsidR="005470D8" w:rsidRDefault="005470D8">
    <w:pPr>
      <w:pStyle w:val="Header"/>
    </w:pPr>
    <w:r>
      <w:rPr>
        <w:noProof/>
      </w:rPr>
      <w:drawing>
        <wp:inline distT="0" distB="0" distL="0" distR="0" wp14:anchorId="3D90B82B" wp14:editId="73F60C61">
          <wp:extent cx="1790700" cy="685800"/>
          <wp:effectExtent l="0" t="0" r="0" b="0"/>
          <wp:docPr id="1041972721" name="Picture 104197272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p w14:paraId="45EA956B" w14:textId="77777777" w:rsidR="008F2B38" w:rsidRDefault="008F2B38">
    <w:pPr>
      <w:pStyle w:val="Header"/>
    </w:pPr>
  </w:p>
  <w:p w14:paraId="7BDE4BC1" w14:textId="77777777" w:rsidR="008F2B38" w:rsidRDefault="008F2B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6422"/>
    <w:multiLevelType w:val="multilevel"/>
    <w:tmpl w:val="67BE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148FF"/>
    <w:multiLevelType w:val="hybridMultilevel"/>
    <w:tmpl w:val="9014BD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E5532"/>
    <w:multiLevelType w:val="hybridMultilevel"/>
    <w:tmpl w:val="379A6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FF3650"/>
    <w:multiLevelType w:val="hybridMultilevel"/>
    <w:tmpl w:val="103AD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B055E"/>
    <w:multiLevelType w:val="hybridMultilevel"/>
    <w:tmpl w:val="19005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02EA8"/>
    <w:multiLevelType w:val="multilevel"/>
    <w:tmpl w:val="B6DCBF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E13863"/>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FA0AF1"/>
    <w:multiLevelType w:val="hybridMultilevel"/>
    <w:tmpl w:val="D03AF68A"/>
    <w:lvl w:ilvl="0" w:tplc="82DEF238">
      <w:start w:val="1"/>
      <w:numFmt w:val="bullet"/>
      <w:lvlText w:val="▪"/>
      <w:lvlJc w:val="left"/>
      <w:pPr>
        <w:ind w:left="1440" w:hanging="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E94235"/>
    <w:multiLevelType w:val="multilevel"/>
    <w:tmpl w:val="544E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70E13"/>
    <w:multiLevelType w:val="hybridMultilevel"/>
    <w:tmpl w:val="653C1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460B14"/>
    <w:multiLevelType w:val="hybridMultilevel"/>
    <w:tmpl w:val="4CF6D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434657"/>
    <w:multiLevelType w:val="hybridMultilevel"/>
    <w:tmpl w:val="14F6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5676E9"/>
    <w:multiLevelType w:val="multilevel"/>
    <w:tmpl w:val="1C1CE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A4343B"/>
    <w:multiLevelType w:val="multilevel"/>
    <w:tmpl w:val="619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8A6636"/>
    <w:multiLevelType w:val="hybridMultilevel"/>
    <w:tmpl w:val="C21C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27E0B"/>
    <w:multiLevelType w:val="multilevel"/>
    <w:tmpl w:val="7E0868E4"/>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5C6719C0"/>
    <w:multiLevelType w:val="multilevel"/>
    <w:tmpl w:val="0978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F0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1D23AA"/>
    <w:multiLevelType w:val="hybridMultilevel"/>
    <w:tmpl w:val="BFC8FABE"/>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B9579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A926AB"/>
    <w:multiLevelType w:val="multilevel"/>
    <w:tmpl w:val="619CF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1243DA"/>
    <w:multiLevelType w:val="multilevel"/>
    <w:tmpl w:val="90048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6959512">
    <w:abstractNumId w:val="8"/>
  </w:num>
  <w:num w:numId="2" w16cid:durableId="745810812">
    <w:abstractNumId w:val="23"/>
  </w:num>
  <w:num w:numId="3" w16cid:durableId="2076967998">
    <w:abstractNumId w:val="24"/>
  </w:num>
  <w:num w:numId="4" w16cid:durableId="1287391316">
    <w:abstractNumId w:val="16"/>
  </w:num>
  <w:num w:numId="5" w16cid:durableId="909268566">
    <w:abstractNumId w:val="20"/>
  </w:num>
  <w:num w:numId="6" w16cid:durableId="1024481071">
    <w:abstractNumId w:val="15"/>
  </w:num>
  <w:num w:numId="7" w16cid:durableId="1712799428">
    <w:abstractNumId w:val="7"/>
  </w:num>
  <w:num w:numId="8" w16cid:durableId="2060548133">
    <w:abstractNumId w:val="3"/>
  </w:num>
  <w:num w:numId="9" w16cid:durableId="1427387474">
    <w:abstractNumId w:val="27"/>
  </w:num>
  <w:num w:numId="10" w16cid:durableId="818233920">
    <w:abstractNumId w:val="6"/>
  </w:num>
  <w:num w:numId="11" w16cid:durableId="2017683474">
    <w:abstractNumId w:val="12"/>
  </w:num>
  <w:num w:numId="12" w16cid:durableId="1847940510">
    <w:abstractNumId w:val="22"/>
  </w:num>
  <w:num w:numId="13" w16cid:durableId="1677999040">
    <w:abstractNumId w:val="25"/>
  </w:num>
  <w:num w:numId="14" w16cid:durableId="1323658784">
    <w:abstractNumId w:val="19"/>
  </w:num>
  <w:num w:numId="15" w16cid:durableId="122427349">
    <w:abstractNumId w:val="0"/>
  </w:num>
  <w:num w:numId="16" w16cid:durableId="44793671">
    <w:abstractNumId w:val="26"/>
  </w:num>
  <w:num w:numId="17" w16cid:durableId="1006052392">
    <w:abstractNumId w:val="14"/>
  </w:num>
  <w:num w:numId="18" w16cid:durableId="1451045101">
    <w:abstractNumId w:val="9"/>
  </w:num>
  <w:num w:numId="19" w16cid:durableId="1639990920">
    <w:abstractNumId w:val="11"/>
  </w:num>
  <w:num w:numId="20" w16cid:durableId="789473739">
    <w:abstractNumId w:val="17"/>
  </w:num>
  <w:num w:numId="21" w16cid:durableId="779691783">
    <w:abstractNumId w:val="2"/>
  </w:num>
  <w:num w:numId="22" w16cid:durableId="1748111157">
    <w:abstractNumId w:val="10"/>
  </w:num>
  <w:num w:numId="23" w16cid:durableId="1018703637">
    <w:abstractNumId w:val="21"/>
  </w:num>
  <w:num w:numId="24" w16cid:durableId="1051004428">
    <w:abstractNumId w:val="1"/>
  </w:num>
  <w:num w:numId="25" w16cid:durableId="1258365393">
    <w:abstractNumId w:val="13"/>
  </w:num>
  <w:num w:numId="26" w16cid:durableId="1557005702">
    <w:abstractNumId w:val="4"/>
  </w:num>
  <w:num w:numId="27" w16cid:durableId="1067220057">
    <w:abstractNumId w:val="18"/>
  </w:num>
  <w:num w:numId="28" w16cid:durableId="12476125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F80"/>
    <w:rsid w:val="00005DEE"/>
    <w:rsid w:val="00031746"/>
    <w:rsid w:val="00052E1C"/>
    <w:rsid w:val="00087738"/>
    <w:rsid w:val="0009372B"/>
    <w:rsid w:val="000B1FF2"/>
    <w:rsid w:val="000B541B"/>
    <w:rsid w:val="000B79C7"/>
    <w:rsid w:val="000F106D"/>
    <w:rsid w:val="00126C37"/>
    <w:rsid w:val="001401D4"/>
    <w:rsid w:val="001440B5"/>
    <w:rsid w:val="00172D62"/>
    <w:rsid w:val="00174B38"/>
    <w:rsid w:val="001A24C2"/>
    <w:rsid w:val="002058F6"/>
    <w:rsid w:val="00215F25"/>
    <w:rsid w:val="00264651"/>
    <w:rsid w:val="00267B22"/>
    <w:rsid w:val="002713BC"/>
    <w:rsid w:val="00271E9E"/>
    <w:rsid w:val="00297845"/>
    <w:rsid w:val="002A7B11"/>
    <w:rsid w:val="002B3C24"/>
    <w:rsid w:val="002B3F6A"/>
    <w:rsid w:val="002D12DA"/>
    <w:rsid w:val="002E1FD3"/>
    <w:rsid w:val="002F13A5"/>
    <w:rsid w:val="003055BD"/>
    <w:rsid w:val="00321D8B"/>
    <w:rsid w:val="00336121"/>
    <w:rsid w:val="003407CC"/>
    <w:rsid w:val="00345E12"/>
    <w:rsid w:val="00346B55"/>
    <w:rsid w:val="0037687E"/>
    <w:rsid w:val="003A3045"/>
    <w:rsid w:val="00412E5D"/>
    <w:rsid w:val="0042392F"/>
    <w:rsid w:val="0044581D"/>
    <w:rsid w:val="004541AF"/>
    <w:rsid w:val="00482B3C"/>
    <w:rsid w:val="004C5A86"/>
    <w:rsid w:val="004E5DF0"/>
    <w:rsid w:val="00520B41"/>
    <w:rsid w:val="0052175B"/>
    <w:rsid w:val="005470D8"/>
    <w:rsid w:val="005B54F4"/>
    <w:rsid w:val="005C2750"/>
    <w:rsid w:val="005C27ED"/>
    <w:rsid w:val="005E7429"/>
    <w:rsid w:val="006101D9"/>
    <w:rsid w:val="006644E1"/>
    <w:rsid w:val="00671758"/>
    <w:rsid w:val="00702391"/>
    <w:rsid w:val="00710A43"/>
    <w:rsid w:val="007167F3"/>
    <w:rsid w:val="00727876"/>
    <w:rsid w:val="00727F30"/>
    <w:rsid w:val="00746B2B"/>
    <w:rsid w:val="007D2632"/>
    <w:rsid w:val="007D4B3F"/>
    <w:rsid w:val="00831F25"/>
    <w:rsid w:val="00832841"/>
    <w:rsid w:val="0086161F"/>
    <w:rsid w:val="00875618"/>
    <w:rsid w:val="008820CB"/>
    <w:rsid w:val="00895E94"/>
    <w:rsid w:val="008E47F4"/>
    <w:rsid w:val="008F00C3"/>
    <w:rsid w:val="008F2B38"/>
    <w:rsid w:val="008F3A8E"/>
    <w:rsid w:val="0092707C"/>
    <w:rsid w:val="00942349"/>
    <w:rsid w:val="00963023"/>
    <w:rsid w:val="00965AD4"/>
    <w:rsid w:val="00982064"/>
    <w:rsid w:val="009A0911"/>
    <w:rsid w:val="009A512B"/>
    <w:rsid w:val="00A64C86"/>
    <w:rsid w:val="00A671F8"/>
    <w:rsid w:val="00A71B12"/>
    <w:rsid w:val="00AF3499"/>
    <w:rsid w:val="00B26967"/>
    <w:rsid w:val="00B42128"/>
    <w:rsid w:val="00B62351"/>
    <w:rsid w:val="00BA2C80"/>
    <w:rsid w:val="00BA517F"/>
    <w:rsid w:val="00BD666E"/>
    <w:rsid w:val="00C1232F"/>
    <w:rsid w:val="00C27645"/>
    <w:rsid w:val="00C3700E"/>
    <w:rsid w:val="00C50355"/>
    <w:rsid w:val="00C63688"/>
    <w:rsid w:val="00CC2CEA"/>
    <w:rsid w:val="00CE45E3"/>
    <w:rsid w:val="00CF213A"/>
    <w:rsid w:val="00D23CC6"/>
    <w:rsid w:val="00D35806"/>
    <w:rsid w:val="00DC6981"/>
    <w:rsid w:val="00E320E3"/>
    <w:rsid w:val="00E57DB1"/>
    <w:rsid w:val="00E61E60"/>
    <w:rsid w:val="00E6328C"/>
    <w:rsid w:val="00E92565"/>
    <w:rsid w:val="00EA09E3"/>
    <w:rsid w:val="00EB5CE0"/>
    <w:rsid w:val="00EC40E3"/>
    <w:rsid w:val="00ED7EDF"/>
    <w:rsid w:val="00EE7F80"/>
    <w:rsid w:val="00F02374"/>
    <w:rsid w:val="00F0442D"/>
    <w:rsid w:val="00F25A3B"/>
    <w:rsid w:val="00F3301B"/>
    <w:rsid w:val="00F354B9"/>
    <w:rsid w:val="00F43A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71C59"/>
  <w15:chartTrackingRefBased/>
  <w15:docId w15:val="{C458C7A8-0470-4B32-AA7B-10D1C173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F6A"/>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B1FF2"/>
    <w:pPr>
      <w:keepNext/>
      <w:keepLines/>
      <w:spacing w:before="160" w:after="80"/>
      <w:jc w:val="left"/>
      <w:outlineLvl w:val="1"/>
    </w:pPr>
    <w:rPr>
      <w:rFonts w:eastAsiaTheme="majorEastAsia" w:cstheme="majorBidi"/>
      <w:sz w:val="28"/>
      <w:szCs w:val="32"/>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B1FF2"/>
    <w:rPr>
      <w:rFonts w:asciiTheme="majorBidi" w:eastAsiaTheme="majorEastAsia" w:hAnsiTheme="majorBidi" w:cstheme="majorBidi"/>
      <w:sz w:val="28"/>
      <w:szCs w:val="32"/>
    </w:rPr>
  </w:style>
  <w:style w:type="character" w:customStyle="1" w:styleId="Heading3Char">
    <w:name w:val="Heading 3 Char"/>
    <w:basedOn w:val="DefaultParagraphFont"/>
    <w:link w:val="Heading3"/>
    <w:uiPriority w:val="9"/>
    <w:semiHidden/>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746B2B"/>
    <w:pPr>
      <w:jc w:val="center"/>
    </w:pPr>
    <w:rPr>
      <w:bCs/>
      <w:sz w:val="56"/>
      <w:szCs w:val="56"/>
    </w:rPr>
  </w:style>
  <w:style w:type="character" w:customStyle="1" w:styleId="ChaptertitleChar">
    <w:name w:val="Chapter title Char"/>
    <w:basedOn w:val="Heading1Char"/>
    <w:link w:val="Chaptertitle"/>
    <w:rsid w:val="00746B2B"/>
    <w:rPr>
      <w:rFonts w:asciiTheme="majorBidi" w:eastAsiaTheme="majorEastAsia" w:hAnsiTheme="majorBidi" w:cstheme="majorBidi"/>
      <w:b/>
      <w:bCs/>
      <w:sz w:val="56"/>
      <w:szCs w:val="56"/>
    </w:rPr>
  </w:style>
  <w:style w:type="paragraph" w:styleId="TOC1">
    <w:name w:val="toc 1"/>
    <w:basedOn w:val="Normal"/>
    <w:next w:val="Normal"/>
    <w:autoRedefine/>
    <w:uiPriority w:val="39"/>
    <w:unhideWhenUsed/>
    <w:rsid w:val="00C50355"/>
    <w:pPr>
      <w:tabs>
        <w:tab w:val="right" w:leader="dot" w:pos="9350"/>
      </w:tabs>
      <w:spacing w:after="100"/>
    </w:pPr>
  </w:style>
  <w:style w:type="paragraph" w:customStyle="1" w:styleId="Chaptertitle1">
    <w:name w:val="Chapter title 1"/>
    <w:basedOn w:val="Title"/>
    <w:link w:val="Chaptertitle1Char"/>
    <w:autoRedefine/>
    <w:qFormat/>
    <w:rsid w:val="00271E9E"/>
    <w:pPr>
      <w:jc w:val="center"/>
    </w:pPr>
    <w:rPr>
      <w:b/>
      <w:bCs/>
      <w:noProof/>
      <w:sz w:val="56"/>
    </w:rPr>
  </w:style>
  <w:style w:type="character" w:customStyle="1" w:styleId="Chaptertitle1Char">
    <w:name w:val="Chapter title 1 Char"/>
    <w:basedOn w:val="TitleChar"/>
    <w:link w:val="Chaptertitle1"/>
    <w:rsid w:val="00271E9E"/>
    <w:rPr>
      <w:rFonts w:asciiTheme="majorBidi" w:eastAsiaTheme="majorEastAsia" w:hAnsiTheme="majorBidi" w:cstheme="majorBidi"/>
      <w:b/>
      <w:bCs/>
      <w:noProof/>
      <w:spacing w:val="-10"/>
      <w:kern w:val="28"/>
      <w:sz w:val="56"/>
      <w:szCs w:val="56"/>
    </w:rPr>
  </w:style>
  <w:style w:type="paragraph" w:styleId="NormalWeb">
    <w:name w:val="Normal (Web)"/>
    <w:basedOn w:val="Normal"/>
    <w:uiPriority w:val="99"/>
    <w:semiHidden/>
    <w:unhideWhenUsed/>
    <w:rsid w:val="002D12DA"/>
    <w:rPr>
      <w:rFonts w:ascii="Times New Roman" w:hAnsi="Times New Roman" w:cs="Times New Roman"/>
    </w:rPr>
  </w:style>
  <w:style w:type="character" w:styleId="UnresolvedMention">
    <w:name w:val="Unresolved Mention"/>
    <w:basedOn w:val="DefaultParagraphFont"/>
    <w:uiPriority w:val="99"/>
    <w:semiHidden/>
    <w:unhideWhenUsed/>
    <w:rsid w:val="001440B5"/>
    <w:rPr>
      <w:color w:val="605E5C"/>
      <w:shd w:val="clear" w:color="auto" w:fill="E1DFDD"/>
    </w:rPr>
  </w:style>
  <w:style w:type="character" w:customStyle="1" w:styleId="last-of-typehidden">
    <w:name w:val="last-of-type:hidden"/>
    <w:basedOn w:val="DefaultParagraphFont"/>
    <w:rsid w:val="003407CC"/>
  </w:style>
  <w:style w:type="character" w:styleId="FollowedHyperlink">
    <w:name w:val="FollowedHyperlink"/>
    <w:basedOn w:val="DefaultParagraphFont"/>
    <w:uiPriority w:val="99"/>
    <w:semiHidden/>
    <w:unhideWhenUsed/>
    <w:rsid w:val="003407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1145">
      <w:bodyDiv w:val="1"/>
      <w:marLeft w:val="0"/>
      <w:marRight w:val="0"/>
      <w:marTop w:val="0"/>
      <w:marBottom w:val="0"/>
      <w:divBdr>
        <w:top w:val="none" w:sz="0" w:space="0" w:color="auto"/>
        <w:left w:val="none" w:sz="0" w:space="0" w:color="auto"/>
        <w:bottom w:val="none" w:sz="0" w:space="0" w:color="auto"/>
        <w:right w:val="none" w:sz="0" w:space="0" w:color="auto"/>
      </w:divBdr>
    </w:div>
    <w:div w:id="319507299">
      <w:bodyDiv w:val="1"/>
      <w:marLeft w:val="0"/>
      <w:marRight w:val="0"/>
      <w:marTop w:val="0"/>
      <w:marBottom w:val="0"/>
      <w:divBdr>
        <w:top w:val="none" w:sz="0" w:space="0" w:color="auto"/>
        <w:left w:val="none" w:sz="0" w:space="0" w:color="auto"/>
        <w:bottom w:val="none" w:sz="0" w:space="0" w:color="auto"/>
        <w:right w:val="none" w:sz="0" w:space="0" w:color="auto"/>
      </w:divBdr>
      <w:divsChild>
        <w:div w:id="811486190">
          <w:marLeft w:val="0"/>
          <w:marRight w:val="0"/>
          <w:marTop w:val="0"/>
          <w:marBottom w:val="0"/>
          <w:divBdr>
            <w:top w:val="none" w:sz="0" w:space="0" w:color="auto"/>
            <w:left w:val="none" w:sz="0" w:space="0" w:color="auto"/>
            <w:bottom w:val="none" w:sz="0" w:space="0" w:color="auto"/>
            <w:right w:val="none" w:sz="0" w:space="0" w:color="auto"/>
          </w:divBdr>
          <w:divsChild>
            <w:div w:id="1914970642">
              <w:marLeft w:val="0"/>
              <w:marRight w:val="0"/>
              <w:marTop w:val="0"/>
              <w:marBottom w:val="0"/>
              <w:divBdr>
                <w:top w:val="none" w:sz="0" w:space="0" w:color="auto"/>
                <w:left w:val="none" w:sz="0" w:space="0" w:color="auto"/>
                <w:bottom w:val="none" w:sz="0" w:space="0" w:color="auto"/>
                <w:right w:val="none" w:sz="0" w:space="0" w:color="auto"/>
              </w:divBdr>
              <w:divsChild>
                <w:div w:id="673070314">
                  <w:marLeft w:val="0"/>
                  <w:marRight w:val="0"/>
                  <w:marTop w:val="0"/>
                  <w:marBottom w:val="0"/>
                  <w:divBdr>
                    <w:top w:val="none" w:sz="0" w:space="0" w:color="auto"/>
                    <w:left w:val="none" w:sz="0" w:space="0" w:color="auto"/>
                    <w:bottom w:val="none" w:sz="0" w:space="0" w:color="auto"/>
                    <w:right w:val="none" w:sz="0" w:space="0" w:color="auto"/>
                  </w:divBdr>
                  <w:divsChild>
                    <w:div w:id="1954751832">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2009090981">
                              <w:marLeft w:val="0"/>
                              <w:marRight w:val="0"/>
                              <w:marTop w:val="0"/>
                              <w:marBottom w:val="0"/>
                              <w:divBdr>
                                <w:top w:val="none" w:sz="0" w:space="0" w:color="auto"/>
                                <w:left w:val="none" w:sz="0" w:space="0" w:color="auto"/>
                                <w:bottom w:val="none" w:sz="0" w:space="0" w:color="auto"/>
                                <w:right w:val="none" w:sz="0" w:space="0" w:color="auto"/>
                              </w:divBdr>
                              <w:divsChild>
                                <w:div w:id="1474173033">
                                  <w:marLeft w:val="0"/>
                                  <w:marRight w:val="0"/>
                                  <w:marTop w:val="0"/>
                                  <w:marBottom w:val="0"/>
                                  <w:divBdr>
                                    <w:top w:val="none" w:sz="0" w:space="0" w:color="auto"/>
                                    <w:left w:val="none" w:sz="0" w:space="0" w:color="auto"/>
                                    <w:bottom w:val="none" w:sz="0" w:space="0" w:color="auto"/>
                                    <w:right w:val="none" w:sz="0" w:space="0" w:color="auto"/>
                                  </w:divBdr>
                                  <w:divsChild>
                                    <w:div w:id="1393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22197">
                          <w:marLeft w:val="0"/>
                          <w:marRight w:val="0"/>
                          <w:marTop w:val="0"/>
                          <w:marBottom w:val="0"/>
                          <w:divBdr>
                            <w:top w:val="none" w:sz="0" w:space="0" w:color="auto"/>
                            <w:left w:val="none" w:sz="0" w:space="0" w:color="auto"/>
                            <w:bottom w:val="none" w:sz="0" w:space="0" w:color="auto"/>
                            <w:right w:val="none" w:sz="0" w:space="0" w:color="auto"/>
                          </w:divBdr>
                          <w:divsChild>
                            <w:div w:id="1755590171">
                              <w:marLeft w:val="0"/>
                              <w:marRight w:val="0"/>
                              <w:marTop w:val="0"/>
                              <w:marBottom w:val="0"/>
                              <w:divBdr>
                                <w:top w:val="none" w:sz="0" w:space="0" w:color="auto"/>
                                <w:left w:val="none" w:sz="0" w:space="0" w:color="auto"/>
                                <w:bottom w:val="none" w:sz="0" w:space="0" w:color="auto"/>
                                <w:right w:val="none" w:sz="0" w:space="0" w:color="auto"/>
                              </w:divBdr>
                              <w:divsChild>
                                <w:div w:id="20583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917762">
      <w:bodyDiv w:val="1"/>
      <w:marLeft w:val="0"/>
      <w:marRight w:val="0"/>
      <w:marTop w:val="0"/>
      <w:marBottom w:val="0"/>
      <w:divBdr>
        <w:top w:val="none" w:sz="0" w:space="0" w:color="auto"/>
        <w:left w:val="none" w:sz="0" w:space="0" w:color="auto"/>
        <w:bottom w:val="none" w:sz="0" w:space="0" w:color="auto"/>
        <w:right w:val="none" w:sz="0" w:space="0" w:color="auto"/>
      </w:divBdr>
    </w:div>
    <w:div w:id="611783517">
      <w:bodyDiv w:val="1"/>
      <w:marLeft w:val="0"/>
      <w:marRight w:val="0"/>
      <w:marTop w:val="0"/>
      <w:marBottom w:val="0"/>
      <w:divBdr>
        <w:top w:val="none" w:sz="0" w:space="0" w:color="auto"/>
        <w:left w:val="none" w:sz="0" w:space="0" w:color="auto"/>
        <w:bottom w:val="none" w:sz="0" w:space="0" w:color="auto"/>
        <w:right w:val="none" w:sz="0" w:space="0" w:color="auto"/>
      </w:divBdr>
    </w:div>
    <w:div w:id="717239866">
      <w:bodyDiv w:val="1"/>
      <w:marLeft w:val="0"/>
      <w:marRight w:val="0"/>
      <w:marTop w:val="0"/>
      <w:marBottom w:val="0"/>
      <w:divBdr>
        <w:top w:val="none" w:sz="0" w:space="0" w:color="auto"/>
        <w:left w:val="none" w:sz="0" w:space="0" w:color="auto"/>
        <w:bottom w:val="none" w:sz="0" w:space="0" w:color="auto"/>
        <w:right w:val="none" w:sz="0" w:space="0" w:color="auto"/>
      </w:divBdr>
      <w:divsChild>
        <w:div w:id="561330528">
          <w:marLeft w:val="0"/>
          <w:marRight w:val="0"/>
          <w:marTop w:val="0"/>
          <w:marBottom w:val="0"/>
          <w:divBdr>
            <w:top w:val="none" w:sz="0" w:space="0" w:color="auto"/>
            <w:left w:val="none" w:sz="0" w:space="0" w:color="auto"/>
            <w:bottom w:val="none" w:sz="0" w:space="0" w:color="auto"/>
            <w:right w:val="none" w:sz="0" w:space="0" w:color="auto"/>
          </w:divBdr>
          <w:divsChild>
            <w:div w:id="1756197990">
              <w:marLeft w:val="0"/>
              <w:marRight w:val="0"/>
              <w:marTop w:val="0"/>
              <w:marBottom w:val="0"/>
              <w:divBdr>
                <w:top w:val="none" w:sz="0" w:space="0" w:color="auto"/>
                <w:left w:val="none" w:sz="0" w:space="0" w:color="auto"/>
                <w:bottom w:val="none" w:sz="0" w:space="0" w:color="auto"/>
                <w:right w:val="none" w:sz="0" w:space="0" w:color="auto"/>
              </w:divBdr>
              <w:divsChild>
                <w:div w:id="2096778865">
                  <w:marLeft w:val="0"/>
                  <w:marRight w:val="0"/>
                  <w:marTop w:val="0"/>
                  <w:marBottom w:val="0"/>
                  <w:divBdr>
                    <w:top w:val="none" w:sz="0" w:space="0" w:color="auto"/>
                    <w:left w:val="none" w:sz="0" w:space="0" w:color="auto"/>
                    <w:bottom w:val="none" w:sz="0" w:space="0" w:color="auto"/>
                    <w:right w:val="none" w:sz="0" w:space="0" w:color="auto"/>
                  </w:divBdr>
                  <w:divsChild>
                    <w:div w:id="1539901567">
                      <w:marLeft w:val="0"/>
                      <w:marRight w:val="0"/>
                      <w:marTop w:val="0"/>
                      <w:marBottom w:val="0"/>
                      <w:divBdr>
                        <w:top w:val="none" w:sz="0" w:space="0" w:color="auto"/>
                        <w:left w:val="none" w:sz="0" w:space="0" w:color="auto"/>
                        <w:bottom w:val="none" w:sz="0" w:space="0" w:color="auto"/>
                        <w:right w:val="none" w:sz="0" w:space="0" w:color="auto"/>
                      </w:divBdr>
                      <w:divsChild>
                        <w:div w:id="1110930756">
                          <w:marLeft w:val="0"/>
                          <w:marRight w:val="0"/>
                          <w:marTop w:val="0"/>
                          <w:marBottom w:val="0"/>
                          <w:divBdr>
                            <w:top w:val="none" w:sz="0" w:space="0" w:color="auto"/>
                            <w:left w:val="none" w:sz="0" w:space="0" w:color="auto"/>
                            <w:bottom w:val="none" w:sz="0" w:space="0" w:color="auto"/>
                            <w:right w:val="none" w:sz="0" w:space="0" w:color="auto"/>
                          </w:divBdr>
                          <w:divsChild>
                            <w:div w:id="1256129197">
                              <w:marLeft w:val="0"/>
                              <w:marRight w:val="0"/>
                              <w:marTop w:val="0"/>
                              <w:marBottom w:val="0"/>
                              <w:divBdr>
                                <w:top w:val="none" w:sz="0" w:space="0" w:color="auto"/>
                                <w:left w:val="none" w:sz="0" w:space="0" w:color="auto"/>
                                <w:bottom w:val="none" w:sz="0" w:space="0" w:color="auto"/>
                                <w:right w:val="none" w:sz="0" w:space="0" w:color="auto"/>
                              </w:divBdr>
                              <w:divsChild>
                                <w:div w:id="6593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3784">
                          <w:marLeft w:val="0"/>
                          <w:marRight w:val="0"/>
                          <w:marTop w:val="0"/>
                          <w:marBottom w:val="0"/>
                          <w:divBdr>
                            <w:top w:val="none" w:sz="0" w:space="0" w:color="auto"/>
                            <w:left w:val="none" w:sz="0" w:space="0" w:color="auto"/>
                            <w:bottom w:val="none" w:sz="0" w:space="0" w:color="auto"/>
                            <w:right w:val="none" w:sz="0" w:space="0" w:color="auto"/>
                          </w:divBdr>
                          <w:divsChild>
                            <w:div w:id="1406144228">
                              <w:marLeft w:val="0"/>
                              <w:marRight w:val="0"/>
                              <w:marTop w:val="0"/>
                              <w:marBottom w:val="0"/>
                              <w:divBdr>
                                <w:top w:val="none" w:sz="0" w:space="0" w:color="auto"/>
                                <w:left w:val="none" w:sz="0" w:space="0" w:color="auto"/>
                                <w:bottom w:val="none" w:sz="0" w:space="0" w:color="auto"/>
                                <w:right w:val="none" w:sz="0" w:space="0" w:color="auto"/>
                              </w:divBdr>
                              <w:divsChild>
                                <w:div w:id="785539548">
                                  <w:marLeft w:val="0"/>
                                  <w:marRight w:val="0"/>
                                  <w:marTop w:val="0"/>
                                  <w:marBottom w:val="0"/>
                                  <w:divBdr>
                                    <w:top w:val="none" w:sz="0" w:space="0" w:color="auto"/>
                                    <w:left w:val="none" w:sz="0" w:space="0" w:color="auto"/>
                                    <w:bottom w:val="none" w:sz="0" w:space="0" w:color="auto"/>
                                    <w:right w:val="none" w:sz="0" w:space="0" w:color="auto"/>
                                  </w:divBdr>
                                  <w:divsChild>
                                    <w:div w:id="12928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96868">
      <w:bodyDiv w:val="1"/>
      <w:marLeft w:val="0"/>
      <w:marRight w:val="0"/>
      <w:marTop w:val="0"/>
      <w:marBottom w:val="0"/>
      <w:divBdr>
        <w:top w:val="none" w:sz="0" w:space="0" w:color="auto"/>
        <w:left w:val="none" w:sz="0" w:space="0" w:color="auto"/>
        <w:bottom w:val="none" w:sz="0" w:space="0" w:color="auto"/>
        <w:right w:val="none" w:sz="0" w:space="0" w:color="auto"/>
      </w:divBdr>
    </w:div>
    <w:div w:id="1394085376">
      <w:bodyDiv w:val="1"/>
      <w:marLeft w:val="0"/>
      <w:marRight w:val="0"/>
      <w:marTop w:val="0"/>
      <w:marBottom w:val="0"/>
      <w:divBdr>
        <w:top w:val="none" w:sz="0" w:space="0" w:color="auto"/>
        <w:left w:val="none" w:sz="0" w:space="0" w:color="auto"/>
        <w:bottom w:val="none" w:sz="0" w:space="0" w:color="auto"/>
        <w:right w:val="none" w:sz="0" w:space="0" w:color="auto"/>
      </w:divBdr>
      <w:divsChild>
        <w:div w:id="511263363">
          <w:marLeft w:val="0"/>
          <w:marRight w:val="0"/>
          <w:marTop w:val="0"/>
          <w:marBottom w:val="0"/>
          <w:divBdr>
            <w:top w:val="single" w:sz="2" w:space="0" w:color="ECEDEE"/>
            <w:left w:val="single" w:sz="2" w:space="0" w:color="ECEDEE"/>
            <w:bottom w:val="single" w:sz="2" w:space="0" w:color="ECEDEE"/>
            <w:right w:val="single" w:sz="2" w:space="0" w:color="ECEDEE"/>
          </w:divBdr>
        </w:div>
        <w:div w:id="154881058">
          <w:marLeft w:val="0"/>
          <w:marRight w:val="0"/>
          <w:marTop w:val="60"/>
          <w:marBottom w:val="0"/>
          <w:divBdr>
            <w:top w:val="single" w:sz="2" w:space="0" w:color="ECEDEE"/>
            <w:left w:val="single" w:sz="2" w:space="0" w:color="ECEDEE"/>
            <w:bottom w:val="single" w:sz="2" w:space="0" w:color="ECEDEE"/>
            <w:right w:val="single" w:sz="2" w:space="0" w:color="ECEDEE"/>
          </w:divBdr>
          <w:divsChild>
            <w:div w:id="1192644016">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flask.palletsprojects.com/"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keras.io/api/layers/core_layers/dense"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kit-learn.org/stable/modules/tree.html" TargetMode="External"/><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http://www.kaggle.com/datasets/rupakroy/online-payments-fraud-detection-dataset" TargetMode="Externa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oreilly.com/library/view/practical-deep-learning/9781492034858"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m\AppData\Local\Microsoft\Windows\INetCache\IE\GY4QRCVD\EELU-Graduation_Projects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B50F78-F1FF-43BF-9A26-826385FAE4BA}">
  <we:reference id="e849ddb8-6bbd-4833-bd4b-59030099d63e" version="1.0.0.0" store="EXCatalog" storeType="EXCatalog"/>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EELU-Graduation_Projects_Template[1].dotx</Template>
  <TotalTime>11</TotalTime>
  <Pages>59</Pages>
  <Words>3827</Words>
  <Characters>21817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dc:creator>
  <cp:keywords/>
  <dc:description/>
  <cp:lastModifiedBy>Mariam Walied Ahmed Mohamed</cp:lastModifiedBy>
  <cp:revision>2</cp:revision>
  <dcterms:created xsi:type="dcterms:W3CDTF">2025-06-11T12:33:00Z</dcterms:created>
  <dcterms:modified xsi:type="dcterms:W3CDTF">2025-06-11T12:33:00Z</dcterms:modified>
</cp:coreProperties>
</file>